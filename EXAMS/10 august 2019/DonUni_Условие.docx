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273B19" w14:textId="15FB6E3C" w:rsidR="006F0513" w:rsidRDefault="006F0513" w:rsidP="006F0513">
      <w:pPr>
        <w:pStyle w:val="Heading1"/>
        <w:jc w:val="center"/>
        <w:rPr>
          <w:noProof/>
          <w:lang w:val="bg-BG"/>
        </w:rPr>
      </w:pPr>
      <w:r>
        <w:rPr>
          <w:noProof/>
          <w:lang w:val="bg-BG"/>
        </w:rPr>
        <w:t xml:space="preserve">JS Applications Exam - </w:t>
      </w:r>
      <w:r w:rsidR="00B07A72">
        <w:rPr>
          <w:noProof/>
        </w:rPr>
        <w:t>DonUni</w:t>
      </w:r>
      <w:r>
        <w:rPr>
          <w:noProof/>
          <w:lang w:val="bg-BG"/>
        </w:rPr>
        <w:t xml:space="preserve"> SPA</w:t>
      </w:r>
    </w:p>
    <w:p w14:paraId="2300BAA2" w14:textId="7EB81A7E" w:rsidR="0082770B" w:rsidRDefault="006F0513" w:rsidP="006F0513">
      <w:pPr>
        <w:rPr>
          <w:noProof/>
          <w:lang w:val="bg-BG"/>
        </w:rPr>
      </w:pPr>
      <w:r>
        <w:rPr>
          <w:noProof/>
          <w:lang w:val="bg-BG"/>
        </w:rPr>
        <w:t xml:space="preserve">You are assigned to implement a </w:t>
      </w:r>
      <w:r>
        <w:rPr>
          <w:b/>
          <w:noProof/>
          <w:lang w:val="bg-BG"/>
        </w:rPr>
        <w:t>Web application</w:t>
      </w:r>
      <w:r>
        <w:rPr>
          <w:bCs/>
          <w:noProof/>
          <w:lang w:val="bg-BG"/>
        </w:rPr>
        <w:t xml:space="preserve"> (SPA) using HTML5, JavaScript, AJAX, REST and JSON with cloud-based backend (Kinvey)</w:t>
      </w:r>
      <w:r>
        <w:rPr>
          <w:noProof/>
          <w:lang w:val="bg-BG"/>
        </w:rPr>
        <w:t xml:space="preserve">. Using libraries like </w:t>
      </w:r>
      <w:r>
        <w:rPr>
          <w:b/>
          <w:noProof/>
          <w:lang w:val="bg-BG"/>
        </w:rPr>
        <w:t>jQuery</w:t>
      </w:r>
      <w:r>
        <w:rPr>
          <w:noProof/>
          <w:lang w:val="bg-BG"/>
        </w:rPr>
        <w:t xml:space="preserve">, </w:t>
      </w:r>
      <w:r>
        <w:rPr>
          <w:b/>
          <w:noProof/>
          <w:lang w:val="bg-BG"/>
        </w:rPr>
        <w:t>Handlebars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Sammy</w:t>
      </w:r>
      <w:r>
        <w:rPr>
          <w:noProof/>
          <w:lang w:val="bg-BG"/>
        </w:rPr>
        <w:t xml:space="preserve"> is allowed. The app keeps </w:t>
      </w:r>
      <w:r>
        <w:rPr>
          <w:b/>
          <w:noProof/>
          <w:lang w:val="bg-BG"/>
        </w:rPr>
        <w:t>users</w:t>
      </w:r>
      <w:r>
        <w:rPr>
          <w:noProof/>
          <w:lang w:val="bg-BG"/>
        </w:rPr>
        <w:t xml:space="preserve"> and </w:t>
      </w:r>
      <w:r w:rsidR="003E2AAC">
        <w:rPr>
          <w:b/>
          <w:noProof/>
        </w:rPr>
        <w:t>causes</w:t>
      </w:r>
      <w:r>
        <w:rPr>
          <w:noProof/>
          <w:lang w:val="bg-BG"/>
        </w:rPr>
        <w:t xml:space="preserve">. </w:t>
      </w:r>
      <w:r>
        <w:rPr>
          <w:b/>
          <w:noProof/>
          <w:lang w:val="bg-BG"/>
        </w:rPr>
        <w:t>Guests</w:t>
      </w:r>
      <w:r>
        <w:rPr>
          <w:noProof/>
          <w:lang w:val="bg-BG"/>
        </w:rPr>
        <w:t xml:space="preserve"> should be able to </w:t>
      </w:r>
      <w:r>
        <w:rPr>
          <w:b/>
          <w:noProof/>
          <w:lang w:val="bg-BG"/>
        </w:rPr>
        <w:t>register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login</w:t>
      </w:r>
      <w:r>
        <w:rPr>
          <w:noProof/>
          <w:lang w:val="bg-BG"/>
        </w:rPr>
        <w:t xml:space="preserve">. Logged-in users should be able to view </w:t>
      </w:r>
      <w:r>
        <w:rPr>
          <w:b/>
          <w:noProof/>
          <w:lang w:val="bg-BG"/>
        </w:rPr>
        <w:t xml:space="preserve">all </w:t>
      </w:r>
      <w:r w:rsidR="00B07A72">
        <w:rPr>
          <w:b/>
          <w:noProof/>
        </w:rPr>
        <w:t>causes</w:t>
      </w:r>
      <w:r>
        <w:rPr>
          <w:b/>
          <w:noProof/>
        </w:rPr>
        <w:t xml:space="preserve"> (dashboard)</w:t>
      </w:r>
      <w:r>
        <w:rPr>
          <w:noProof/>
          <w:lang w:val="bg-BG"/>
        </w:rPr>
        <w:t xml:space="preserve">, </w:t>
      </w:r>
      <w:r>
        <w:rPr>
          <w:b/>
          <w:noProof/>
          <w:lang w:val="bg-BG"/>
        </w:rPr>
        <w:t>create</w:t>
      </w:r>
      <w:r w:rsidR="008A10AF">
        <w:rPr>
          <w:b/>
          <w:noProof/>
        </w:rPr>
        <w:t xml:space="preserve"> and view</w:t>
      </w:r>
      <w:r>
        <w:rPr>
          <w:noProof/>
          <w:lang w:val="bg-BG"/>
        </w:rPr>
        <w:t xml:space="preserve"> </w:t>
      </w:r>
      <w:r w:rsidR="00B07A72">
        <w:rPr>
          <w:b/>
          <w:noProof/>
        </w:rPr>
        <w:t xml:space="preserve">cause </w:t>
      </w:r>
      <w:r w:rsidR="008A10AF">
        <w:rPr>
          <w:b/>
          <w:noProof/>
        </w:rPr>
        <w:t xml:space="preserve"> </w:t>
      </w:r>
      <w:r>
        <w:rPr>
          <w:noProof/>
          <w:lang w:val="bg-BG"/>
        </w:rPr>
        <w:t>and</w:t>
      </w:r>
      <w:r>
        <w:rPr>
          <w:b/>
          <w:noProof/>
          <w:lang w:val="bg-BG"/>
        </w:rPr>
        <w:t xml:space="preserve"> logout</w:t>
      </w:r>
      <w:r>
        <w:rPr>
          <w:noProof/>
          <w:lang w:val="bg-BG"/>
        </w:rPr>
        <w:t xml:space="preserve">. Logged-in users should also be able to </w:t>
      </w:r>
      <w:r>
        <w:rPr>
          <w:b/>
          <w:noProof/>
          <w:lang w:val="bg-BG"/>
        </w:rPr>
        <w:t>edit</w:t>
      </w:r>
      <w:r>
        <w:rPr>
          <w:noProof/>
          <w:lang w:val="bg-BG"/>
        </w:rPr>
        <w:t xml:space="preserve"> or </w:t>
      </w:r>
      <w:r>
        <w:rPr>
          <w:b/>
          <w:noProof/>
          <w:lang w:val="bg-BG"/>
        </w:rPr>
        <w:t>delete</w:t>
      </w:r>
      <w:r>
        <w:rPr>
          <w:noProof/>
          <w:lang w:val="bg-BG"/>
        </w:rPr>
        <w:t xml:space="preserve"> the </w:t>
      </w:r>
      <w:r w:rsidR="00B07A72">
        <w:rPr>
          <w:noProof/>
        </w:rPr>
        <w:t>causes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>they have created</w:t>
      </w:r>
      <w:r>
        <w:rPr>
          <w:noProof/>
          <w:lang w:val="bg-BG"/>
        </w:rPr>
        <w:t xml:space="preserve">. </w:t>
      </w:r>
    </w:p>
    <w:p w14:paraId="4245A4A2" w14:textId="02738B6F" w:rsidR="0082770B" w:rsidRPr="0082770B" w:rsidRDefault="0082770B" w:rsidP="0082770B">
      <w:pPr>
        <w:pStyle w:val="Heading2"/>
        <w:rPr>
          <w:noProof/>
        </w:rPr>
      </w:pPr>
      <w:r>
        <w:rPr>
          <w:noProof/>
        </w:rPr>
        <w:t>Create a Kinvey REST Service</w:t>
      </w:r>
    </w:p>
    <w:p w14:paraId="73E22ED6" w14:textId="6B7FDAFB" w:rsidR="006F0513" w:rsidRDefault="006F0513" w:rsidP="006F0513">
      <w:pPr>
        <w:rPr>
          <w:noProof/>
          <w:lang w:val="bg-BG"/>
        </w:rPr>
      </w:pPr>
      <w:r>
        <w:rPr>
          <w:noProof/>
          <w:lang w:val="bg-BG"/>
        </w:rPr>
        <w:t xml:space="preserve">Register at </w:t>
      </w:r>
      <w:r>
        <w:rPr>
          <w:b/>
          <w:noProof/>
          <w:lang w:val="bg-BG"/>
        </w:rPr>
        <w:t>Kinvey.com</w:t>
      </w:r>
      <w:r>
        <w:rPr>
          <w:b/>
          <w:noProof/>
        </w:rPr>
        <w:t xml:space="preserve"> </w:t>
      </w:r>
      <w:r w:rsidRPr="0082770B">
        <w:rPr>
          <w:bCs/>
          <w:noProof/>
        </w:rPr>
        <w:t>(</w:t>
      </w:r>
      <w:hyperlink r:id="rId7" w:history="1">
        <w:r w:rsidRPr="006F0513">
          <w:rPr>
            <w:color w:val="0000FF"/>
            <w:u w:val="single"/>
          </w:rPr>
          <w:t>https://console.kinvey.com/login</w:t>
        </w:r>
      </w:hyperlink>
      <w:r w:rsidRPr="0082770B">
        <w:rPr>
          <w:bCs/>
          <w:noProof/>
        </w:rPr>
        <w:t>)</w:t>
      </w:r>
      <w:r>
        <w:rPr>
          <w:b/>
          <w:noProof/>
          <w:lang w:val="bg-BG"/>
        </w:rPr>
        <w:t xml:space="preserve"> </w:t>
      </w:r>
      <w:r>
        <w:rPr>
          <w:noProof/>
          <w:lang w:val="bg-BG"/>
        </w:rPr>
        <w:t>and create application to keep your data in the cloud.</w:t>
      </w:r>
    </w:p>
    <w:p w14:paraId="352C7159" w14:textId="1E67E57E" w:rsidR="006F0513" w:rsidRDefault="00164602" w:rsidP="006F0513">
      <w:pPr>
        <w:rPr>
          <w:noProof/>
          <w:lang w:val="bg-BG"/>
        </w:rPr>
      </w:pPr>
      <w:r>
        <w:rPr>
          <w:noProof/>
          <w:lang w:val="bg-BG"/>
        </w:rPr>
        <w:drawing>
          <wp:inline distT="0" distB="0" distL="0" distR="0" wp14:anchorId="480FD4BD" wp14:editId="54C4547D">
            <wp:extent cx="6397640" cy="1299797"/>
            <wp:effectExtent l="19050" t="19050" r="2222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424" cy="1301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BCA44" w14:textId="6427E617" w:rsidR="006F0513" w:rsidRDefault="006F0513" w:rsidP="006F0513">
      <w:pPr>
        <w:rPr>
          <w:bCs/>
          <w:noProof/>
        </w:rPr>
      </w:pPr>
      <w:r>
        <w:rPr>
          <w:noProof/>
          <w:lang w:val="bg-BG"/>
        </w:rPr>
        <w:t xml:space="preserve">Create a collection called </w:t>
      </w:r>
      <w:r w:rsidR="00B07A72">
        <w:rPr>
          <w:b/>
          <w:noProof/>
        </w:rPr>
        <w:t>causes</w:t>
      </w:r>
      <w:r>
        <w:rPr>
          <w:b/>
          <w:noProof/>
          <w:lang w:val="bg-BG"/>
        </w:rPr>
        <w:t xml:space="preserve">. </w:t>
      </w:r>
      <w:r>
        <w:rPr>
          <w:noProof/>
          <w:lang w:val="bg-BG"/>
        </w:rPr>
        <w:t xml:space="preserve">Each </w:t>
      </w:r>
      <w:r w:rsidR="00B07A72">
        <w:rPr>
          <w:b/>
          <w:noProof/>
        </w:rPr>
        <w:t>cause</w:t>
      </w:r>
      <w:r>
        <w:rPr>
          <w:noProof/>
          <w:lang w:val="bg-BG"/>
        </w:rPr>
        <w:t xml:space="preserve"> has a</w:t>
      </w:r>
      <w:r w:rsidR="00B07A72">
        <w:rPr>
          <w:noProof/>
        </w:rPr>
        <w:t xml:space="preserve"> </w:t>
      </w:r>
      <w:r w:rsidR="00B07A72" w:rsidRPr="00B07A72">
        <w:rPr>
          <w:b/>
          <w:bCs/>
          <w:noProof/>
        </w:rPr>
        <w:t>donors</w:t>
      </w:r>
      <w:r w:rsidR="00B07A72">
        <w:rPr>
          <w:noProof/>
        </w:rPr>
        <w:t xml:space="preserve">, </w:t>
      </w:r>
      <w:r w:rsidR="00B07A72" w:rsidRPr="00B07A72">
        <w:rPr>
          <w:b/>
          <w:bCs/>
          <w:noProof/>
        </w:rPr>
        <w:t>cause</w:t>
      </w:r>
      <w:r w:rsidR="00B07A72">
        <w:rPr>
          <w:noProof/>
        </w:rPr>
        <w:t xml:space="preserve">, </w:t>
      </w:r>
      <w:r w:rsidR="00B07A72" w:rsidRPr="00B07A72">
        <w:rPr>
          <w:b/>
          <w:bCs/>
          <w:noProof/>
        </w:rPr>
        <w:t>pictureUrl</w:t>
      </w:r>
      <w:r w:rsidR="00B07A72">
        <w:rPr>
          <w:noProof/>
        </w:rPr>
        <w:t xml:space="preserve">, </w:t>
      </w:r>
      <w:r w:rsidR="00B07A72" w:rsidRPr="00B07A72">
        <w:rPr>
          <w:b/>
          <w:bCs/>
          <w:noProof/>
        </w:rPr>
        <w:t>neededFunds</w:t>
      </w:r>
      <w:r w:rsidR="00B07A72">
        <w:rPr>
          <w:noProof/>
        </w:rPr>
        <w:t xml:space="preserve">, </w:t>
      </w:r>
      <w:r w:rsidR="00B07A72" w:rsidRPr="00B07A72">
        <w:rPr>
          <w:b/>
          <w:bCs/>
          <w:noProof/>
        </w:rPr>
        <w:t>description</w:t>
      </w:r>
      <w:r w:rsidR="00B07A72">
        <w:rPr>
          <w:noProof/>
        </w:rPr>
        <w:t xml:space="preserve"> and </w:t>
      </w:r>
      <w:r w:rsidR="00B07A72" w:rsidRPr="00B07A72">
        <w:rPr>
          <w:b/>
          <w:bCs/>
          <w:noProof/>
        </w:rPr>
        <w:t>collectedFunds</w:t>
      </w:r>
      <w:r w:rsidR="00B07A72">
        <w:rPr>
          <w:noProof/>
        </w:rPr>
        <w:t>.</w:t>
      </w:r>
    </w:p>
    <w:p w14:paraId="3920AC63" w14:textId="4D233C51" w:rsidR="00164602" w:rsidRDefault="00B07A72" w:rsidP="006F0513">
      <w:pPr>
        <w:rPr>
          <w:bCs/>
          <w:noProof/>
        </w:rPr>
      </w:pPr>
      <w:r>
        <w:rPr>
          <w:noProof/>
        </w:rPr>
        <w:drawing>
          <wp:inline distT="0" distB="0" distL="0" distR="0" wp14:anchorId="5372F381" wp14:editId="69422513">
            <wp:extent cx="4372074" cy="3116580"/>
            <wp:effectExtent l="19050" t="19050" r="28575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974" cy="3119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7A403" w14:textId="0BB4D94F" w:rsidR="00C8318C" w:rsidRDefault="00C8318C" w:rsidP="006F0513">
      <w:pPr>
        <w:rPr>
          <w:bCs/>
          <w:noProof/>
        </w:rPr>
      </w:pPr>
      <w:r w:rsidRPr="00C8318C">
        <w:rPr>
          <w:bCs/>
          <w:noProof/>
        </w:rPr>
        <w:lastRenderedPageBreak/>
        <w:t>In order to perform a successful donation to other person's cause, you should change the default permissions on the current kinvey collection, like the example below.</w:t>
      </w:r>
      <w:r>
        <w:rPr>
          <w:noProof/>
        </w:rPr>
        <w:drawing>
          <wp:inline distT="0" distB="0" distL="0" distR="0" wp14:anchorId="0EF84D5F" wp14:editId="305F2535">
            <wp:extent cx="4089888" cy="2772828"/>
            <wp:effectExtent l="19050" t="19050" r="2540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546" cy="2777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543EE" w14:textId="1A3D0F3B" w:rsidR="00C8318C" w:rsidRDefault="00C8318C" w:rsidP="006F0513">
      <w:pPr>
        <w:rPr>
          <w:bCs/>
          <w:noProof/>
        </w:rPr>
      </w:pPr>
      <w:r>
        <w:rPr>
          <w:noProof/>
        </w:rPr>
        <w:drawing>
          <wp:inline distT="0" distB="0" distL="0" distR="0" wp14:anchorId="337E0567" wp14:editId="41FD0DC1">
            <wp:extent cx="5972810" cy="1710690"/>
            <wp:effectExtent l="19050" t="19050" r="27940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10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032917" w14:textId="77777777" w:rsidR="0082770B" w:rsidRDefault="0082770B" w:rsidP="006F0513">
      <w:pPr>
        <w:rPr>
          <w:bCs/>
          <w:noProof/>
        </w:rPr>
      </w:pPr>
    </w:p>
    <w:p w14:paraId="5D334E43" w14:textId="039BF9C6" w:rsidR="00164602" w:rsidRDefault="00164602" w:rsidP="006F0513">
      <w:pPr>
        <w:rPr>
          <w:bCs/>
          <w:noProof/>
        </w:rPr>
      </w:pPr>
      <w:r>
        <w:rPr>
          <w:bCs/>
          <w:noProof/>
        </w:rPr>
        <w:t xml:space="preserve">Here some example with </w:t>
      </w:r>
      <w:r w:rsidRPr="00B07A72">
        <w:rPr>
          <w:b/>
          <w:noProof/>
        </w:rPr>
        <w:t xml:space="preserve">already created </w:t>
      </w:r>
      <w:r w:rsidR="00B07A72" w:rsidRPr="00B07A72">
        <w:rPr>
          <w:b/>
          <w:noProof/>
        </w:rPr>
        <w:t>cause</w:t>
      </w:r>
      <w:r>
        <w:rPr>
          <w:bCs/>
          <w:noProof/>
        </w:rPr>
        <w:t>:</w:t>
      </w:r>
    </w:p>
    <w:p w14:paraId="4BEC7E82" w14:textId="34016180" w:rsidR="009801CC" w:rsidRDefault="00B07A72" w:rsidP="00C8318C">
      <w:pPr>
        <w:rPr>
          <w:bCs/>
          <w:noProof/>
        </w:rPr>
      </w:pPr>
      <w:r>
        <w:rPr>
          <w:noProof/>
        </w:rPr>
        <w:drawing>
          <wp:inline distT="0" distB="0" distL="0" distR="0" wp14:anchorId="7966F984" wp14:editId="65701467">
            <wp:extent cx="5972810" cy="670560"/>
            <wp:effectExtent l="19050" t="19050" r="2794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3983" cy="72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C9339" w14:textId="7FACF488" w:rsidR="00164602" w:rsidRDefault="00164602" w:rsidP="00164602">
      <w:pPr>
        <w:pStyle w:val="Heading2"/>
        <w:rPr>
          <w:noProof/>
        </w:rPr>
      </w:pPr>
      <w:r>
        <w:rPr>
          <w:noProof/>
        </w:rPr>
        <w:t>Test the Kinvey REST Services</w:t>
      </w:r>
    </w:p>
    <w:p w14:paraId="292DF5CD" w14:textId="74390FAD" w:rsidR="0082770B" w:rsidRDefault="0082770B" w:rsidP="0082770B">
      <w:pPr>
        <w:rPr>
          <w:noProof/>
          <w:lang w:val="bg-BG"/>
        </w:rPr>
      </w:pPr>
      <w:r>
        <w:rPr>
          <w:noProof/>
          <w:lang w:val="bg-BG"/>
        </w:rPr>
        <w:t xml:space="preserve">Using </w:t>
      </w:r>
      <w:r>
        <w:rPr>
          <w:b/>
          <w:noProof/>
          <w:lang w:val="bg-BG"/>
        </w:rPr>
        <w:t xml:space="preserve">Postman </w:t>
      </w:r>
      <w:r>
        <w:rPr>
          <w:noProof/>
          <w:lang w:val="bg-BG"/>
        </w:rPr>
        <w:t xml:space="preserve">or other HTTP client tool (you can use Kinvey's built-in </w:t>
      </w:r>
      <w:r>
        <w:rPr>
          <w:b/>
          <w:noProof/>
          <w:lang w:val="bg-BG"/>
        </w:rPr>
        <w:t>API Console</w:t>
      </w:r>
      <w:r>
        <w:rPr>
          <w:noProof/>
          <w:lang w:val="bg-BG"/>
        </w:rPr>
        <w:t>), test the REST service end points:</w:t>
      </w:r>
    </w:p>
    <w:p w14:paraId="4C1B5DE0" w14:textId="47FA72BA" w:rsidR="0082770B" w:rsidRDefault="0082770B" w:rsidP="0082770B">
      <w:pPr>
        <w:pStyle w:val="Heading3"/>
        <w:rPr>
          <w:noProof/>
        </w:rPr>
      </w:pPr>
      <w:r>
        <w:rPr>
          <w:noProof/>
        </w:rPr>
        <w:t>User Registration (Sign-Up)</w:t>
      </w:r>
    </w:p>
    <w:p w14:paraId="6E101BB0" w14:textId="05FFFEBD" w:rsidR="0082770B" w:rsidRPr="0082770B" w:rsidRDefault="0082770B" w:rsidP="0082770B">
      <w:pPr>
        <w:rPr>
          <w:noProof/>
          <w:u w:val="single"/>
          <w:lang w:val="bg-BG"/>
        </w:rPr>
      </w:pPr>
      <w:r>
        <w:rPr>
          <w:noProof/>
          <w:lang w:val="bg-BG"/>
        </w:rPr>
        <w:t>The request needs "</w:t>
      </w:r>
      <w:r>
        <w:rPr>
          <w:b/>
          <w:noProof/>
          <w:lang w:val="bg-BG"/>
        </w:rPr>
        <w:t>Basic</w:t>
      </w:r>
      <w:r>
        <w:rPr>
          <w:noProof/>
          <w:lang w:val="bg-BG"/>
        </w:rPr>
        <w:t xml:space="preserve">" </w:t>
      </w:r>
      <w:r>
        <w:rPr>
          <w:b/>
          <w:noProof/>
          <w:lang w:val="bg-BG"/>
        </w:rPr>
        <w:t xml:space="preserve">authentication. </w:t>
      </w:r>
      <w:r>
        <w:rPr>
          <w:noProof/>
          <w:lang w:val="bg-BG"/>
        </w:rPr>
        <w:t xml:space="preserve">Use the Kinvey </w:t>
      </w:r>
      <w:r>
        <w:rPr>
          <w:b/>
          <w:noProof/>
          <w:lang w:val="bg-BG"/>
        </w:rPr>
        <w:t>App Key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 xml:space="preserve">App Secret </w:t>
      </w:r>
      <w:r>
        <w:rPr>
          <w:noProof/>
          <w:lang w:val="bg-BG"/>
        </w:rPr>
        <w:t>as credentials.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6"/>
        <w:gridCol w:w="7414"/>
      </w:tblGrid>
      <w:tr w:rsidR="0082770B" w14:paraId="2DABBD93" w14:textId="77777777" w:rsidTr="0082770B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B229D" w14:textId="750AF593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</w:hyperlink>
          </w:p>
        </w:tc>
      </w:tr>
      <w:tr w:rsidR="0082770B" w14:paraId="3C5648DB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47064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88AD0" w14:textId="517F2E92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Basic base64(app_</w:t>
            </w:r>
            <w:r>
              <w:t>key</w:t>
            </w:r>
            <w:r>
              <w:rPr>
                <w:lang w:val="bg-BG"/>
              </w:rPr>
              <w:t>:app_secret)</w:t>
            </w:r>
          </w:p>
          <w:p w14:paraId="61E22946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82770B" w14:paraId="32B0F4CE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5DF03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94DAF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75E5F302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"testuser",</w:t>
            </w:r>
          </w:p>
          <w:p w14:paraId="11A89C06" w14:textId="74914AA5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"password": "weakpass1</w:t>
            </w:r>
            <w:r>
              <w:t>23</w:t>
            </w:r>
            <w:r>
              <w:rPr>
                <w:lang w:val="bg-BG"/>
              </w:rPr>
              <w:t>"</w:t>
            </w:r>
          </w:p>
          <w:p w14:paraId="0C76553E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82770B" w14:paraId="4AA911F6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C4F0A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7261020E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8C19C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5482E27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"_id": "59930c78a743e20c7d3fca77",</w:t>
            </w:r>
          </w:p>
          <w:p w14:paraId="0D1F55A7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"username": "testuser",</w:t>
            </w:r>
          </w:p>
          <w:p w14:paraId="0625A616" w14:textId="67DDEDD8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"password": "</w:t>
            </w:r>
            <w:r>
              <w:t>weakpass123</w:t>
            </w:r>
            <w:r>
              <w:rPr>
                <w:lang w:val="bg-BG"/>
              </w:rPr>
              <w:t>"</w:t>
            </w:r>
          </w:p>
          <w:p w14:paraId="6D61593B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82770B" w14:paraId="1EE825B1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2E900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7D518EA5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A547D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82770B" w14:paraId="52455333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AA874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0D1D49FA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BBB83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43356A5" w14:textId="77777777" w:rsidR="0082770B" w:rsidRPr="0082770B" w:rsidRDefault="0082770B" w:rsidP="0082770B"/>
    <w:p w14:paraId="00B806F9" w14:textId="76FE428D" w:rsidR="0082770B" w:rsidRPr="00AE09F9" w:rsidRDefault="0082770B" w:rsidP="0082770B">
      <w:pPr>
        <w:pStyle w:val="Heading3"/>
      </w:pPr>
      <w:r>
        <w:t>User Login (Sign-In)</w:t>
      </w:r>
    </w:p>
    <w:p w14:paraId="134BFFA1" w14:textId="1FDC5F6E" w:rsidR="00417D48" w:rsidRPr="00417D48" w:rsidRDefault="00417D48" w:rsidP="00417D48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Successful login returns an </w:t>
      </w:r>
      <w:r>
        <w:rPr>
          <w:b/>
          <w:noProof/>
          <w:lang w:val="bg-BG"/>
        </w:rPr>
        <w:t>authtoken</w:t>
      </w:r>
      <w:r>
        <w:rPr>
          <w:noProof/>
          <w:lang w:val="bg-BG"/>
        </w:rPr>
        <w:t xml:space="preserve"> which is later used to authenticate the CRUD operations.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3"/>
        <w:gridCol w:w="7417"/>
      </w:tblGrid>
      <w:tr w:rsidR="00417D48" w14:paraId="1D092A4F" w14:textId="77777777" w:rsidTr="00417D48">
        <w:tc>
          <w:tcPr>
            <w:tcW w:w="9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950B0" w14:textId="1F3FC38E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/login</w:t>
              </w:r>
            </w:hyperlink>
          </w:p>
        </w:tc>
      </w:tr>
      <w:tr w:rsidR="00417D48" w14:paraId="7617442F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8DF4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AAB0C" w14:textId="34E659E4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Basic base64(</w:t>
            </w:r>
            <w:r w:rsidR="008A10AF">
              <w:t>user_username</w:t>
            </w:r>
            <w:r>
              <w:rPr>
                <w:lang w:val="bg-BG"/>
              </w:rPr>
              <w:t>:</w:t>
            </w:r>
            <w:r w:rsidR="008A10AF">
              <w:t>user</w:t>
            </w:r>
            <w:r>
              <w:rPr>
                <w:lang w:val="bg-BG"/>
              </w:rPr>
              <w:t>_</w:t>
            </w:r>
            <w:r w:rsidR="008A10AF">
              <w:t>password</w:t>
            </w:r>
            <w:r>
              <w:rPr>
                <w:lang w:val="bg-BG"/>
              </w:rPr>
              <w:t>)</w:t>
            </w:r>
          </w:p>
          <w:p w14:paraId="62D08F53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417D48" w14:paraId="246F9023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FACFE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C7819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E58193F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"testuser",</w:t>
            </w:r>
          </w:p>
          <w:p w14:paraId="34CD4846" w14:textId="5EB73876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"password": "</w:t>
            </w:r>
            <w:r>
              <w:t>weakpass123</w:t>
            </w:r>
            <w:r>
              <w:rPr>
                <w:lang w:val="bg-BG"/>
              </w:rPr>
              <w:t>"</w:t>
            </w:r>
          </w:p>
          <w:p w14:paraId="425A7CB9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417D48" w14:paraId="6CA984AD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95AC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Response</w:t>
            </w:r>
          </w:p>
          <w:p w14:paraId="071BF90F" w14:textId="77777777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E5E7C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28EB911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"_id": "59930c78a743e20c7d3fca77",</w:t>
            </w:r>
          </w:p>
          <w:p w14:paraId="702900B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</w:t>
            </w:r>
          </w:p>
          <w:p w14:paraId="700DF1A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"_kmd": {</w:t>
            </w:r>
          </w:p>
          <w:p w14:paraId="61FD81D7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"authtoken":"8e6471bc-3712-4cfb-b92e-50e62a0c80….Duj5fHdM /7XHIe6KdY="</w:t>
            </w:r>
          </w:p>
          <w:p w14:paraId="556B090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…</w:t>
            </w:r>
          </w:p>
          <w:p w14:paraId="0645DE96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},</w:t>
            </w:r>
          </w:p>
          <w:p w14:paraId="4178C4D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…</w:t>
            </w:r>
          </w:p>
          <w:p w14:paraId="5123FCE4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417D48" w14:paraId="3ADE700C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3D67C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315833C8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7463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5645BB3" w14:textId="77777777" w:rsidR="00417D48" w:rsidRPr="00417D48" w:rsidRDefault="00417D48" w:rsidP="00417D48"/>
    <w:p w14:paraId="15F42452" w14:textId="2C9CC7E9" w:rsidR="0082770B" w:rsidRDefault="0082770B" w:rsidP="00417D48">
      <w:pPr>
        <w:pStyle w:val="Heading3"/>
      </w:pPr>
      <w:r>
        <w:t>User Logout</w:t>
      </w:r>
    </w:p>
    <w:p w14:paraId="15AE0658" w14:textId="51F75B7E" w:rsidR="00417D48" w:rsidRPr="00417D48" w:rsidRDefault="00417D48" w:rsidP="00417D48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To logout, you need to provide the </w:t>
      </w:r>
      <w:r>
        <w:rPr>
          <w:b/>
          <w:noProof/>
          <w:lang w:val="bg-BG"/>
        </w:rPr>
        <w:t>authtoken</w:t>
      </w:r>
      <w:r>
        <w:rPr>
          <w:noProof/>
          <w:lang w:val="bg-BG"/>
        </w:rPr>
        <w:t xml:space="preserve"> given by login/register as "</w:t>
      </w:r>
      <w:r>
        <w:rPr>
          <w:b/>
          <w:noProof/>
          <w:lang w:val="bg-BG"/>
        </w:rPr>
        <w:t>Kinvey</w:t>
      </w:r>
      <w:r>
        <w:rPr>
          <w:noProof/>
          <w:lang w:val="bg-BG"/>
        </w:rPr>
        <w:t>" authorization header.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02"/>
        <w:gridCol w:w="7358"/>
      </w:tblGrid>
      <w:tr w:rsidR="00417D48" w14:paraId="09D8EFF1" w14:textId="77777777" w:rsidTr="00417D48">
        <w:tc>
          <w:tcPr>
            <w:tcW w:w="9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0ABBB" w14:textId="47F36777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/_logout</w:t>
              </w:r>
            </w:hyperlink>
            <w:r>
              <w:rPr>
                <w:noProof/>
                <w:lang w:val="bg-BG"/>
              </w:rPr>
              <w:t xml:space="preserve"> </w:t>
            </w:r>
          </w:p>
        </w:tc>
      </w:tr>
      <w:tr w:rsidR="00417D48" w14:paraId="46A0DD52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99D35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0DDF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417D48" w14:paraId="30D50F48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76570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47DB3A93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2FEC8" w14:textId="6A47A49B" w:rsidR="00417D48" w:rsidRPr="003D0171" w:rsidRDefault="00417D48">
            <w:pPr>
              <w:jc w:val="both"/>
              <w:rPr>
                <w:rFonts w:ascii="Consolas" w:hAnsi="Consolas"/>
                <w:b/>
                <w:noProof/>
              </w:rPr>
            </w:pPr>
            <w:r w:rsidRPr="003D0171">
              <w:rPr>
                <w:rFonts w:ascii="Consolas" w:hAnsi="Consolas"/>
                <w:b/>
                <w:noProof/>
              </w:rPr>
              <w:t>n</w:t>
            </w:r>
            <w:proofErr w:type="spellStart"/>
            <w:r w:rsidRPr="003D0171">
              <w:rPr>
                <w:rFonts w:ascii="Consolas" w:hAnsi="Consolas"/>
                <w:b/>
              </w:rPr>
              <w:t>ull</w:t>
            </w:r>
            <w:proofErr w:type="spellEnd"/>
          </w:p>
        </w:tc>
      </w:tr>
      <w:tr w:rsidR="00417D48" w14:paraId="4346ACBD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801B6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4626AB0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C654A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A7F5072" w14:textId="77777777" w:rsidR="00417D48" w:rsidRPr="00417D48" w:rsidRDefault="00417D48" w:rsidP="00417D48"/>
    <w:p w14:paraId="3C926E88" w14:textId="1EE9CCC3" w:rsidR="0082770B" w:rsidRDefault="0082770B" w:rsidP="00417D48">
      <w:pPr>
        <w:pStyle w:val="Heading3"/>
      </w:pPr>
      <w:r>
        <w:t xml:space="preserve">Dashboard (List All </w:t>
      </w:r>
      <w:r w:rsidR="00D224D9">
        <w:t>Causes</w:t>
      </w:r>
      <w:r>
        <w:t>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19"/>
        <w:gridCol w:w="7441"/>
      </w:tblGrid>
      <w:tr w:rsidR="00417D48" w14:paraId="1E3616FA" w14:textId="77777777" w:rsidTr="00417D48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D7109" w14:textId="78712768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GET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="00D224D9" w:rsidRPr="00C01FCC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="00D224D9" w:rsidRPr="00C01FCC">
                <w:rPr>
                  <w:rStyle w:val="Hyperlink"/>
                  <w:b/>
                  <w:i/>
                  <w:noProof/>
                </w:rPr>
                <w:t>key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</w:t>
              </w:r>
              <w:proofErr w:type="spellStart"/>
              <w:r w:rsidR="00D224D9" w:rsidRPr="00C01FCC">
                <w:rPr>
                  <w:rStyle w:val="Hyperlink"/>
                </w:rPr>
                <w:t>auses</w:t>
              </w:r>
              <w:proofErr w:type="spellEnd"/>
            </w:hyperlink>
          </w:p>
        </w:tc>
      </w:tr>
      <w:tr w:rsidR="00417D48" w14:paraId="63BE5CD4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C2AD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478E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417D48" w14:paraId="64070683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C0C0E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1867432A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86013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lastRenderedPageBreak/>
              <w:t>[{</w:t>
            </w:r>
          </w:p>
          <w:p w14:paraId="26DA8D20" w14:textId="015DC75F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lastRenderedPageBreak/>
              <w:t xml:space="preserve">   "</w:t>
            </w:r>
            <w:r w:rsidR="00D224D9">
              <w:t>cause</w:t>
            </w:r>
            <w:r>
              <w:rPr>
                <w:lang w:val="bg-BG"/>
              </w:rPr>
              <w:t>":</w:t>
            </w:r>
            <w:r w:rsidR="00D224D9">
              <w:t xml:space="preserve"> "..."</w:t>
            </w:r>
            <w:r>
              <w:rPr>
                <w:lang w:val="bg-BG"/>
              </w:rPr>
              <w:t>,</w:t>
            </w:r>
          </w:p>
          <w:p w14:paraId="695E5EA4" w14:textId="31143029" w:rsidR="00D224D9" w:rsidRPr="00D224D9" w:rsidRDefault="00D224D9">
            <w:pPr>
              <w:pStyle w:val="Code"/>
            </w:pPr>
            <w:r>
              <w:t xml:space="preserve">   "donors": [...],</w:t>
            </w:r>
          </w:p>
          <w:p w14:paraId="2964BE65" w14:textId="05B63EE3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 w:rsidR="00D224D9">
              <w:t>pictureUrl</w:t>
            </w:r>
            <w:r>
              <w:rPr>
                <w:lang w:val="bg-BG"/>
              </w:rPr>
              <w:t>":</w:t>
            </w:r>
            <w:r w:rsidR="00D224D9">
              <w:t xml:space="preserve"> </w:t>
            </w:r>
            <w:r w:rsidR="00D224D9">
              <w:rPr>
                <w:lang w:val="bg-BG"/>
              </w:rPr>
              <w:t>"https://...."</w:t>
            </w:r>
            <w:r w:rsidR="00D224D9" w:rsidRPr="00D224D9">
              <w:rPr>
                <w:b w:val="0"/>
                <w:bCs/>
                <w:lang w:val="bg-BG"/>
              </w:rPr>
              <w:t>,</w:t>
            </w:r>
          </w:p>
          <w:p w14:paraId="18E90442" w14:textId="49CFB17B" w:rsidR="00417D48" w:rsidRPr="00D224D9" w:rsidRDefault="00417D48">
            <w:pPr>
              <w:pStyle w:val="Code"/>
            </w:pPr>
            <w:r>
              <w:rPr>
                <w:lang w:val="bg-BG"/>
              </w:rPr>
              <w:t xml:space="preserve">   "</w:t>
            </w:r>
            <w:r w:rsidR="00D224D9">
              <w:t>neededFunds</w:t>
            </w:r>
            <w:r>
              <w:rPr>
                <w:lang w:val="bg-BG"/>
              </w:rPr>
              <w:t>":</w:t>
            </w:r>
            <w:r w:rsidR="00D224D9">
              <w:t xml:space="preserve"> ...,</w:t>
            </w:r>
          </w:p>
          <w:p w14:paraId="2259D68D" w14:textId="3FD894D9" w:rsidR="00D224D9" w:rsidRPr="00D224D9" w:rsidRDefault="00417D48">
            <w:pPr>
              <w:pStyle w:val="Code"/>
            </w:pPr>
            <w:r>
              <w:rPr>
                <w:lang w:val="bg-BG"/>
              </w:rPr>
              <w:t xml:space="preserve">   "</w:t>
            </w:r>
            <w:r w:rsidR="00D224D9">
              <w:t>description</w:t>
            </w:r>
            <w:r>
              <w:rPr>
                <w:lang w:val="bg-BG"/>
              </w:rPr>
              <w:t>":</w:t>
            </w:r>
            <w:r w:rsidR="00D224D9">
              <w:t xml:space="preserve"> ...,</w:t>
            </w:r>
          </w:p>
          <w:p w14:paraId="1EA7BCEC" w14:textId="72D32883" w:rsidR="00417D48" w:rsidRPr="00D224D9" w:rsidRDefault="00D224D9">
            <w:pPr>
              <w:pStyle w:val="Code"/>
            </w:pPr>
            <w:r>
              <w:t xml:space="preserve">   "collectedFunds": ...,</w:t>
            </w:r>
          </w:p>
          <w:p w14:paraId="24077138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"_acl":</w:t>
            </w:r>
          </w:p>
          <w:p w14:paraId="4C8F2FC2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{</w:t>
            </w:r>
          </w:p>
          <w:p w14:paraId="2C280B1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"creator":"5bfd4674682ae23931b4f91c"</w:t>
            </w:r>
          </w:p>
          <w:p w14:paraId="173DE3CC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},</w:t>
            </w:r>
          </w:p>
          <w:p w14:paraId="3C58C14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"_kmd":</w:t>
            </w:r>
          </w:p>
          <w:p w14:paraId="33FCB004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{</w:t>
            </w:r>
          </w:p>
          <w:p w14:paraId="7FF96BC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"lmt":"2018-11-28T15:25:24.521Z",</w:t>
            </w:r>
          </w:p>
          <w:p w14:paraId="1EA7D74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"ect":"2018-11-28T14:55:00.958Z"</w:t>
            </w:r>
          </w:p>
          <w:p w14:paraId="27FB9F7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}</w:t>
            </w:r>
          </w:p>
          <w:p w14:paraId="7B220AD8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}, …]</w:t>
            </w:r>
          </w:p>
        </w:tc>
      </w:tr>
      <w:tr w:rsidR="00417D48" w14:paraId="2F1EFE1B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1CE2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009E334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178AA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F5C9A59" w14:textId="77777777" w:rsidR="00417D48" w:rsidRPr="00417D48" w:rsidRDefault="00417D48" w:rsidP="00417D48"/>
    <w:p w14:paraId="311D5FC6" w14:textId="59294D4F" w:rsidR="0082770B" w:rsidRDefault="0082770B" w:rsidP="00417D48">
      <w:pPr>
        <w:pStyle w:val="Heading3"/>
      </w:pPr>
      <w:r>
        <w:t xml:space="preserve">Create </w:t>
      </w:r>
      <w:r w:rsidR="00D224D9">
        <w:t>Cause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9"/>
        <w:gridCol w:w="7411"/>
      </w:tblGrid>
      <w:tr w:rsidR="005679BC" w14:paraId="10DEBE81" w14:textId="77777777" w:rsidTr="005679B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4E76B" w14:textId="33E24622" w:rsidR="005679BC" w:rsidRDefault="005679BC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="00D224D9" w:rsidRPr="00C01FCC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="00D224D9" w:rsidRPr="00C01FCC">
                <w:rPr>
                  <w:rStyle w:val="Hyperlink"/>
                  <w:b/>
                  <w:i/>
                  <w:noProof/>
                </w:rPr>
                <w:t>key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causes</w:t>
              </w:r>
            </w:hyperlink>
          </w:p>
        </w:tc>
      </w:tr>
      <w:tr w:rsidR="005679BC" w14:paraId="6B33B260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F0B0B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776F8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  <w:p w14:paraId="32BBD6FF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5679BC" w14:paraId="3322FA52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F007D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07B52" w14:textId="39874CF9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6E77EB80" w14:textId="77777777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>
              <w:t>cause</w:t>
            </w:r>
            <w:r>
              <w:rPr>
                <w:lang w:val="bg-BG"/>
              </w:rPr>
              <w:t>":</w:t>
            </w:r>
            <w:r>
              <w:t xml:space="preserve"> "..."</w:t>
            </w:r>
            <w:r>
              <w:rPr>
                <w:lang w:val="bg-BG"/>
              </w:rPr>
              <w:t>,</w:t>
            </w:r>
          </w:p>
          <w:p w14:paraId="0992913A" w14:textId="77777777" w:rsidR="00D224D9" w:rsidRPr="00D224D9" w:rsidRDefault="00D224D9" w:rsidP="00D224D9">
            <w:pPr>
              <w:pStyle w:val="Code"/>
            </w:pPr>
            <w:r>
              <w:t xml:space="preserve">   "donors": [...],</w:t>
            </w:r>
          </w:p>
          <w:p w14:paraId="56DA1E22" w14:textId="77777777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>
              <w:t>pictureUrl</w:t>
            </w:r>
            <w:r>
              <w:rPr>
                <w:lang w:val="bg-BG"/>
              </w:rPr>
              <w:t>":</w:t>
            </w:r>
            <w:r>
              <w:t xml:space="preserve"> </w:t>
            </w:r>
            <w:r>
              <w:rPr>
                <w:lang w:val="bg-BG"/>
              </w:rPr>
              <w:t>"https://...."</w:t>
            </w:r>
            <w:r w:rsidRPr="00D224D9">
              <w:rPr>
                <w:b w:val="0"/>
                <w:bCs/>
                <w:lang w:val="bg-BG"/>
              </w:rPr>
              <w:t>,</w:t>
            </w:r>
          </w:p>
          <w:p w14:paraId="08C2E3CF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neededFunds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37AA2D6E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description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169D9567" w14:textId="77777777" w:rsidR="00D224D9" w:rsidRPr="00D224D9" w:rsidRDefault="00D224D9" w:rsidP="00D224D9">
            <w:pPr>
              <w:pStyle w:val="Code"/>
            </w:pPr>
            <w:r>
              <w:lastRenderedPageBreak/>
              <w:t xml:space="preserve">   "collectedFunds": ...,</w:t>
            </w:r>
          </w:p>
          <w:p w14:paraId="787B7420" w14:textId="425BC565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5679BC" w14:paraId="084E89CD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9D7A8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Response</w:t>
            </w:r>
          </w:p>
          <w:p w14:paraId="290326E4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D104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6B80A0B6" w14:textId="7CB781A1" w:rsidR="00D224D9" w:rsidRDefault="005679BC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</w:t>
            </w:r>
            <w:r w:rsidR="00D224D9">
              <w:rPr>
                <w:lang w:val="bg-BG"/>
              </w:rPr>
              <w:t>"</w:t>
            </w:r>
            <w:r w:rsidR="00D224D9">
              <w:t>cause</w:t>
            </w:r>
            <w:r w:rsidR="00D224D9">
              <w:rPr>
                <w:lang w:val="bg-BG"/>
              </w:rPr>
              <w:t>":</w:t>
            </w:r>
            <w:r w:rsidR="00D224D9">
              <w:t xml:space="preserve"> "..."</w:t>
            </w:r>
            <w:r w:rsidR="00D224D9">
              <w:rPr>
                <w:lang w:val="bg-BG"/>
              </w:rPr>
              <w:t>,</w:t>
            </w:r>
          </w:p>
          <w:p w14:paraId="40A25756" w14:textId="77777777" w:rsidR="00D224D9" w:rsidRPr="00D224D9" w:rsidRDefault="00D224D9" w:rsidP="00D224D9">
            <w:pPr>
              <w:pStyle w:val="Code"/>
            </w:pPr>
            <w:r>
              <w:t xml:space="preserve">   "donors": [...],</w:t>
            </w:r>
          </w:p>
          <w:p w14:paraId="2EFD4367" w14:textId="77777777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>
              <w:t>pictureUrl</w:t>
            </w:r>
            <w:r>
              <w:rPr>
                <w:lang w:val="bg-BG"/>
              </w:rPr>
              <w:t>":</w:t>
            </w:r>
            <w:r>
              <w:t xml:space="preserve"> </w:t>
            </w:r>
            <w:r>
              <w:rPr>
                <w:lang w:val="bg-BG"/>
              </w:rPr>
              <w:t>"https://...."</w:t>
            </w:r>
            <w:r w:rsidRPr="00D224D9">
              <w:rPr>
                <w:b w:val="0"/>
                <w:bCs/>
                <w:lang w:val="bg-BG"/>
              </w:rPr>
              <w:t>,</w:t>
            </w:r>
          </w:p>
          <w:p w14:paraId="450F92FF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neededFunds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01870C8B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description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34F8E40C" w14:textId="77777777" w:rsidR="00D224D9" w:rsidRPr="00D224D9" w:rsidRDefault="00D224D9" w:rsidP="00D224D9">
            <w:pPr>
              <w:pStyle w:val="Code"/>
            </w:pPr>
            <w:r>
              <w:t xml:space="preserve">   "collectedFunds": ...,</w:t>
            </w:r>
          </w:p>
          <w:p w14:paraId="056E5E21" w14:textId="5C740F6D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"_acl": {</w:t>
            </w:r>
          </w:p>
          <w:p w14:paraId="761DCA90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  "creator": "5bfd4674682ae23931b4f91c"</w:t>
            </w:r>
          </w:p>
          <w:p w14:paraId="6FF0E774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},</w:t>
            </w:r>
          </w:p>
          <w:p w14:paraId="07EC31C6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"_kmd": {</w:t>
            </w:r>
          </w:p>
          <w:p w14:paraId="0B3E2A50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    "lmt": "2018-11-28T15:39:58.801Z",</w:t>
            </w:r>
          </w:p>
          <w:p w14:paraId="6AE9E712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    "ect": "2018-11-28T15:39:58.801Z"</w:t>
            </w:r>
          </w:p>
          <w:p w14:paraId="2A529D98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},</w:t>
            </w:r>
          </w:p>
          <w:p w14:paraId="3E749407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"_id": "5bfeb6ce682ae23931bf7d26"</w:t>
            </w:r>
          </w:p>
          <w:p w14:paraId="195FB925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}</w:t>
            </w:r>
          </w:p>
        </w:tc>
      </w:tr>
      <w:tr w:rsidR="005679BC" w14:paraId="035A264E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92A48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22A7D776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19266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7B429FA1" w14:textId="77777777" w:rsidR="005679BC" w:rsidRPr="005679BC" w:rsidRDefault="005679BC" w:rsidP="005679BC"/>
    <w:p w14:paraId="4D244857" w14:textId="5478E4C1" w:rsidR="0082770B" w:rsidRDefault="0082770B" w:rsidP="00417D48">
      <w:pPr>
        <w:pStyle w:val="Heading3"/>
      </w:pPr>
      <w:r>
        <w:t xml:space="preserve">Edit </w:t>
      </w:r>
      <w:r w:rsidR="00D224D9">
        <w:t>Cause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85"/>
        <w:gridCol w:w="7375"/>
      </w:tblGrid>
      <w:tr w:rsidR="007D4DAC" w14:paraId="00C84312" w14:textId="77777777" w:rsidTr="007D4DA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1110F" w14:textId="0968AF69" w:rsidR="007D4DAC" w:rsidRDefault="007D4DAC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PUT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8" w:history="1">
              <w:r w:rsidR="00D224D9" w:rsidRPr="00C01FCC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="00D224D9" w:rsidRPr="00C01FCC">
                <w:rPr>
                  <w:rStyle w:val="Hyperlink"/>
                  <w:b/>
                  <w:i/>
                  <w:noProof/>
                </w:rPr>
                <w:t>key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causes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cause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7D4DAC" w14:paraId="1B128665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BC1E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A95A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  <w:p w14:paraId="2A2CFDD4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7D4DAC" w14:paraId="606551B2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AA0C1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5D5F6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69042EB1" w14:textId="1659F83E" w:rsidR="00D224D9" w:rsidRDefault="007D4DAC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</w:t>
            </w:r>
            <w:r w:rsidR="00D224D9">
              <w:rPr>
                <w:lang w:val="bg-BG"/>
              </w:rPr>
              <w:t>"</w:t>
            </w:r>
            <w:r w:rsidR="00D224D9">
              <w:t>cause</w:t>
            </w:r>
            <w:r w:rsidR="00D224D9">
              <w:rPr>
                <w:lang w:val="bg-BG"/>
              </w:rPr>
              <w:t>":</w:t>
            </w:r>
            <w:r w:rsidR="00D224D9">
              <w:t xml:space="preserve"> "..."</w:t>
            </w:r>
            <w:r w:rsidR="00D224D9">
              <w:rPr>
                <w:lang w:val="bg-BG"/>
              </w:rPr>
              <w:t>,</w:t>
            </w:r>
          </w:p>
          <w:p w14:paraId="60802F9D" w14:textId="77777777" w:rsidR="00D224D9" w:rsidRPr="00D224D9" w:rsidRDefault="00D224D9" w:rsidP="00D224D9">
            <w:pPr>
              <w:pStyle w:val="Code"/>
            </w:pPr>
            <w:r>
              <w:t xml:space="preserve">   "donors": [...],</w:t>
            </w:r>
          </w:p>
          <w:p w14:paraId="30AF88C8" w14:textId="77777777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>
              <w:t>pictureUrl</w:t>
            </w:r>
            <w:r>
              <w:rPr>
                <w:lang w:val="bg-BG"/>
              </w:rPr>
              <w:t>":</w:t>
            </w:r>
            <w:r>
              <w:t xml:space="preserve"> </w:t>
            </w:r>
            <w:r>
              <w:rPr>
                <w:lang w:val="bg-BG"/>
              </w:rPr>
              <w:t>"https://...."</w:t>
            </w:r>
            <w:r w:rsidRPr="00D224D9">
              <w:rPr>
                <w:b w:val="0"/>
                <w:bCs/>
                <w:lang w:val="bg-BG"/>
              </w:rPr>
              <w:t>,</w:t>
            </w:r>
          </w:p>
          <w:p w14:paraId="591F25F7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lastRenderedPageBreak/>
              <w:t xml:space="preserve">   "</w:t>
            </w:r>
            <w:r>
              <w:t>neededFunds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1B004F3F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description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75ECE78B" w14:textId="77777777" w:rsidR="00D224D9" w:rsidRPr="00D224D9" w:rsidRDefault="00D224D9" w:rsidP="00D224D9">
            <w:pPr>
              <w:pStyle w:val="Code"/>
            </w:pPr>
            <w:r>
              <w:t xml:space="preserve">   "collectedFunds": ...,</w:t>
            </w:r>
          </w:p>
          <w:p w14:paraId="643D1266" w14:textId="1C7BC086" w:rsidR="007D4DAC" w:rsidRDefault="007D4DAC" w:rsidP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  <w:p w14:paraId="018B8476" w14:textId="23A0A094" w:rsidR="007D4DAC" w:rsidRDefault="007D4DAC" w:rsidP="007D4DAC">
            <w:pPr>
              <w:pStyle w:val="Code"/>
              <w:rPr>
                <w:lang w:val="bg-BG"/>
              </w:rPr>
            </w:pPr>
          </w:p>
        </w:tc>
      </w:tr>
      <w:tr w:rsidR="007D4DAC" w14:paraId="3CF36C48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C07A9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Response</w:t>
            </w:r>
          </w:p>
          <w:p w14:paraId="44BEB636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10AF5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CEE54F0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"_id": "59931398996ab5127d2a84d1",</w:t>
            </w:r>
          </w:p>
          <w:p w14:paraId="081BD5FA" w14:textId="71901A7F" w:rsidR="00D224D9" w:rsidRDefault="00D224D9" w:rsidP="00D224D9">
            <w:pPr>
              <w:pStyle w:val="Code"/>
              <w:rPr>
                <w:lang w:val="bg-BG"/>
              </w:rPr>
            </w:pPr>
            <w:r>
              <w:t xml:space="preserve">    </w:t>
            </w:r>
            <w:r>
              <w:rPr>
                <w:lang w:val="bg-BG"/>
              </w:rPr>
              <w:t>"</w:t>
            </w:r>
            <w:r>
              <w:t>cause</w:t>
            </w:r>
            <w:r>
              <w:rPr>
                <w:lang w:val="bg-BG"/>
              </w:rPr>
              <w:t>":</w:t>
            </w:r>
            <w:r>
              <w:t xml:space="preserve"> "..."</w:t>
            </w:r>
            <w:r>
              <w:rPr>
                <w:lang w:val="bg-BG"/>
              </w:rPr>
              <w:t>,</w:t>
            </w:r>
          </w:p>
          <w:p w14:paraId="2EEC8860" w14:textId="40557625" w:rsidR="00D224D9" w:rsidRPr="00D224D9" w:rsidRDefault="00D224D9" w:rsidP="00D224D9">
            <w:pPr>
              <w:pStyle w:val="Code"/>
            </w:pPr>
            <w:r>
              <w:t xml:space="preserve">    "donors": [...],</w:t>
            </w:r>
          </w:p>
          <w:p w14:paraId="43389953" w14:textId="29A24023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</w:t>
            </w:r>
            <w:r>
              <w:t xml:space="preserve"> </w:t>
            </w:r>
            <w:r>
              <w:rPr>
                <w:lang w:val="bg-BG"/>
              </w:rPr>
              <w:t>"</w:t>
            </w:r>
            <w:r>
              <w:t>pictureUrl</w:t>
            </w:r>
            <w:r>
              <w:rPr>
                <w:lang w:val="bg-BG"/>
              </w:rPr>
              <w:t>":</w:t>
            </w:r>
            <w:r>
              <w:t xml:space="preserve"> </w:t>
            </w:r>
            <w:r>
              <w:rPr>
                <w:lang w:val="bg-BG"/>
              </w:rPr>
              <w:t>"https://...."</w:t>
            </w:r>
            <w:r w:rsidRPr="00D224D9">
              <w:rPr>
                <w:b w:val="0"/>
                <w:bCs/>
                <w:lang w:val="bg-BG"/>
              </w:rPr>
              <w:t>,</w:t>
            </w:r>
          </w:p>
          <w:p w14:paraId="6D5EE5CF" w14:textId="50833842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</w:t>
            </w:r>
            <w:r>
              <w:t xml:space="preserve"> </w:t>
            </w:r>
            <w:r>
              <w:rPr>
                <w:lang w:val="bg-BG"/>
              </w:rPr>
              <w:t>"</w:t>
            </w:r>
            <w:r>
              <w:t>neededFunds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6CA31C2D" w14:textId="551228FF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</w:t>
            </w:r>
            <w:r>
              <w:t xml:space="preserve"> </w:t>
            </w:r>
            <w:r>
              <w:rPr>
                <w:lang w:val="bg-BG"/>
              </w:rPr>
              <w:t>"</w:t>
            </w:r>
            <w:r>
              <w:t>description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487CCC6E" w14:textId="1D7BDEFC" w:rsidR="00D224D9" w:rsidRDefault="00D224D9" w:rsidP="00D224D9">
            <w:pPr>
              <w:pStyle w:val="Code"/>
            </w:pPr>
            <w:r>
              <w:t xml:space="preserve">    "collectedFunds": ...,</w:t>
            </w:r>
          </w:p>
          <w:p w14:paraId="34262497" w14:textId="7A34A247" w:rsidR="00D224D9" w:rsidRPr="00D224D9" w:rsidRDefault="00D224D9" w:rsidP="00D224D9">
            <w:pPr>
              <w:pStyle w:val="Code"/>
            </w:pPr>
            <w:r>
              <w:t xml:space="preserve">    ...</w:t>
            </w:r>
          </w:p>
          <w:p w14:paraId="28075923" w14:textId="15F7BB95" w:rsidR="007D4DAC" w:rsidRDefault="007D4DAC" w:rsidP="007D4DA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}</w:t>
            </w:r>
          </w:p>
        </w:tc>
      </w:tr>
      <w:tr w:rsidR="007D4DAC" w14:paraId="2C36945B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DD474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191C5F3A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DFBED" w14:textId="77777777" w:rsidR="007D4DAC" w:rsidRDefault="007D4DA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F3E9110" w14:textId="77777777" w:rsidR="007D4DAC" w:rsidRPr="007D4DAC" w:rsidRDefault="007D4DAC" w:rsidP="007D4DAC"/>
    <w:p w14:paraId="08B4D55F" w14:textId="69D44108" w:rsidR="007D4DAC" w:rsidRDefault="0082770B" w:rsidP="00417D48">
      <w:pPr>
        <w:pStyle w:val="Heading3"/>
      </w:pPr>
      <w:r>
        <w:t xml:space="preserve">Delete </w:t>
      </w:r>
      <w:r w:rsidR="00D224D9">
        <w:t>Cause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36"/>
        <w:gridCol w:w="7324"/>
      </w:tblGrid>
      <w:tr w:rsidR="007D4DAC" w14:paraId="379795BA" w14:textId="77777777" w:rsidTr="007D4DA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5DA7" w14:textId="4DED2C88" w:rsidR="007D4DAC" w:rsidRDefault="007D4DAC">
            <w:pPr>
              <w:spacing w:after="0"/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DELETE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9" w:history="1">
              <w:r w:rsidR="00D224D9" w:rsidRPr="00C01FCC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causes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cause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  <w:r>
              <w:rPr>
                <w:b/>
                <w:bCs/>
                <w:i/>
                <w:noProof/>
                <w:lang w:val="bg-BG"/>
              </w:rPr>
              <w:t xml:space="preserve"> </w:t>
            </w:r>
          </w:p>
        </w:tc>
      </w:tr>
      <w:tr w:rsidR="007D4DAC" w14:paraId="5004659C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7D40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E6ACF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7D4DAC" w14:paraId="413C6BA5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AE66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44265B0E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0D2B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6185DF5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"count": 1</w:t>
            </w:r>
          </w:p>
          <w:p w14:paraId="67D7148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7D4DAC" w14:paraId="71B7CB4F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A6D89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3348FD62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D5F90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"EntityNotFound", "description": "This entity not found in the collection", "debug": "" }</w:t>
            </w:r>
          </w:p>
        </w:tc>
      </w:tr>
      <w:tr w:rsidR="007D4DAC" w14:paraId="34E47116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F9827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127CCCC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912D6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C92FB07" w14:textId="6D7FD10D" w:rsidR="00417D48" w:rsidRDefault="00D224D9" w:rsidP="00AE09F9">
      <w:pPr>
        <w:pStyle w:val="Heading2"/>
      </w:pPr>
      <w:proofErr w:type="spellStart"/>
      <w:r>
        <w:lastRenderedPageBreak/>
        <w:t>DonUni</w:t>
      </w:r>
      <w:proofErr w:type="spellEnd"/>
      <w:r w:rsidR="00AE09F9">
        <w:t xml:space="preserve"> - HTML and CSS</w:t>
      </w:r>
    </w:p>
    <w:p w14:paraId="798B84C0" w14:textId="77777777" w:rsidR="003D0171" w:rsidRDefault="007E5D3F" w:rsidP="003D0171">
      <w:pPr>
        <w:rPr>
          <w:noProof/>
          <w:lang w:val="bg-BG"/>
        </w:rPr>
      </w:pPr>
      <w:r>
        <w:rPr>
          <w:noProof/>
          <w:lang w:val="bg-BG"/>
        </w:rPr>
        <w:t xml:space="preserve">You have been given the web design of the application as </w:t>
      </w:r>
      <w:r>
        <w:rPr>
          <w:b/>
          <w:noProof/>
          <w:lang w:val="bg-BG"/>
        </w:rPr>
        <w:t>HTML</w:t>
      </w:r>
      <w:r>
        <w:rPr>
          <w:noProof/>
          <w:lang w:val="bg-BG"/>
        </w:rPr>
        <w:t xml:space="preserve"> + </w:t>
      </w:r>
      <w:r>
        <w:rPr>
          <w:b/>
          <w:noProof/>
          <w:lang w:val="bg-BG"/>
        </w:rPr>
        <w:t>CSS</w:t>
      </w:r>
      <w:r>
        <w:rPr>
          <w:noProof/>
          <w:lang w:val="bg-BG"/>
        </w:rPr>
        <w:t xml:space="preserve"> files.</w:t>
      </w:r>
    </w:p>
    <w:p w14:paraId="737E1557" w14:textId="0FBED85B" w:rsidR="007E5D3F" w:rsidRDefault="007E5D3F" w:rsidP="003D0171">
      <w:pPr>
        <w:rPr>
          <w:noProof/>
          <w:lang w:val="bg-BG"/>
        </w:rPr>
      </w:pPr>
      <w:r w:rsidRPr="003D0171">
        <w:rPr>
          <w:noProof/>
          <w:lang w:val="bg-BG"/>
        </w:rPr>
        <w:t xml:space="preserve">Initially all views and forms are shown by the HTML. </w:t>
      </w:r>
      <w:r w:rsidR="003D0171" w:rsidRPr="003D0171">
        <w:rPr>
          <w:noProof/>
          <w:lang w:val="bg-BG"/>
        </w:rPr>
        <w:t>Initially, all views and forms are shown by the HTML. Your application must display the current views depends on the routing URL.</w:t>
      </w:r>
      <w:r w:rsidR="003D0171">
        <w:rPr>
          <w:noProof/>
        </w:rPr>
        <w:t xml:space="preserve"> </w:t>
      </w:r>
      <w:r>
        <w:rPr>
          <w:noProof/>
          <w:lang w:val="bg-BG"/>
        </w:rPr>
        <w:t xml:space="preserve">You may render the views/forms/components with </w:t>
      </w:r>
      <w:r>
        <w:rPr>
          <w:b/>
          <w:noProof/>
          <w:lang w:val="bg-BG"/>
        </w:rPr>
        <w:t>Handlebars</w:t>
      </w:r>
      <w:r>
        <w:rPr>
          <w:noProof/>
          <w:lang w:val="bg-BG"/>
        </w:rPr>
        <w:t>.</w:t>
      </w:r>
    </w:p>
    <w:p w14:paraId="447D2EB5" w14:textId="193F38A9" w:rsidR="007E5D3F" w:rsidRPr="003D0171" w:rsidRDefault="007E5D3F" w:rsidP="007E5D3F">
      <w:pPr>
        <w:rPr>
          <w:noProof/>
        </w:rPr>
      </w:pPr>
      <w:r w:rsidRPr="003D0171">
        <w:rPr>
          <w:rStyle w:val="Heading4Char"/>
        </w:rPr>
        <w:t>Important</w:t>
      </w:r>
      <w:r w:rsidR="003D0171">
        <w:rPr>
          <w:noProof/>
        </w:rPr>
        <w:br/>
      </w:r>
      <w:r>
        <w:rPr>
          <w:noProof/>
          <w:lang w:val="bg-BG"/>
        </w:rPr>
        <w:t>Don</w:t>
      </w:r>
      <w:r w:rsidR="003D0171">
        <w:rPr>
          <w:noProof/>
        </w:rPr>
        <w:t>'</w:t>
      </w:r>
      <w:r>
        <w:rPr>
          <w:noProof/>
          <w:lang w:val="bg-BG"/>
        </w:rPr>
        <w:t>t change the elements</w:t>
      </w:r>
      <w:r w:rsidR="003D0171">
        <w:rPr>
          <w:noProof/>
        </w:rPr>
        <w:t>'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>class names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ids</w:t>
      </w:r>
      <w:r>
        <w:rPr>
          <w:noProof/>
          <w:lang w:val="bg-BG"/>
        </w:rPr>
        <w:t xml:space="preserve">. You are </w:t>
      </w:r>
      <w:r>
        <w:rPr>
          <w:rStyle w:val="Strong"/>
          <w:noProof/>
          <w:lang w:val="bg-BG"/>
        </w:rPr>
        <w:t>allowed</w:t>
      </w:r>
      <w:r>
        <w:rPr>
          <w:noProof/>
          <w:lang w:val="bg-BG"/>
        </w:rPr>
        <w:t xml:space="preserve"> to add </w:t>
      </w:r>
      <w:r>
        <w:rPr>
          <w:rStyle w:val="Strong"/>
          <w:noProof/>
          <w:lang w:val="bg-BG"/>
        </w:rPr>
        <w:t>data attributes</w:t>
      </w:r>
      <w:r>
        <w:rPr>
          <w:noProof/>
          <w:lang w:val="bg-BG"/>
        </w:rPr>
        <w:t xml:space="preserve"> to any elements. You may modify </w:t>
      </w:r>
      <w:r>
        <w:rPr>
          <w:rStyle w:val="CodeChar"/>
          <w:lang w:val="bg-BG"/>
        </w:rPr>
        <w:t>href</w:t>
      </w:r>
      <w:r>
        <w:rPr>
          <w:rStyle w:val="Strong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of links and add </w:t>
      </w:r>
      <w:r>
        <w:rPr>
          <w:rStyle w:val="CodeChar"/>
          <w:lang w:val="bg-BG"/>
        </w:rPr>
        <w:t>action</w:t>
      </w:r>
      <w:r>
        <w:rPr>
          <w:rStyle w:val="Strong"/>
          <w:noProof/>
          <w:lang w:val="bg-BG"/>
        </w:rPr>
        <w:t>/</w:t>
      </w:r>
      <w:r>
        <w:rPr>
          <w:rStyle w:val="CodeChar"/>
          <w:lang w:val="bg-BG"/>
        </w:rPr>
        <w:t>method</w:t>
      </w:r>
      <w:r>
        <w:rPr>
          <w:rStyle w:val="Strong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to </w:t>
      </w:r>
      <w:r>
        <w:rPr>
          <w:b/>
          <w:bCs/>
          <w:noProof/>
          <w:lang w:val="bg-BG"/>
        </w:rPr>
        <w:t>forms</w:t>
      </w:r>
      <w:r>
        <w:rPr>
          <w:noProof/>
          <w:lang w:val="bg-BG"/>
        </w:rPr>
        <w:t>, to allow the use of a routing library.</w:t>
      </w:r>
    </w:p>
    <w:p w14:paraId="6AC1413C" w14:textId="5469C636" w:rsidR="00722F9B" w:rsidRDefault="00D224D9" w:rsidP="00722F9B">
      <w:pPr>
        <w:pStyle w:val="Heading2"/>
        <w:rPr>
          <w:noProof/>
        </w:rPr>
      </w:pPr>
      <w:r>
        <w:rPr>
          <w:noProof/>
        </w:rPr>
        <w:t>DonUni</w:t>
      </w:r>
      <w:r w:rsidR="00722F9B">
        <w:rPr>
          <w:noProof/>
        </w:rPr>
        <w:t xml:space="preserve"> - Client-Side Web Application</w:t>
      </w:r>
    </w:p>
    <w:p w14:paraId="265D96B4" w14:textId="07D1BECD" w:rsidR="00722F9B" w:rsidRDefault="00722F9B" w:rsidP="00722F9B">
      <w:pPr>
        <w:rPr>
          <w:noProof/>
          <w:lang w:val="bg-BG"/>
        </w:rPr>
      </w:pPr>
      <w:r>
        <w:rPr>
          <w:b/>
          <w:noProof/>
          <w:lang w:val="bg-BG"/>
        </w:rPr>
        <w:t>Design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implement</w:t>
      </w:r>
      <w:r>
        <w:rPr>
          <w:noProof/>
          <w:lang w:val="bg-BG"/>
        </w:rPr>
        <w:t xml:space="preserve"> a client-side front-end app (SPA) for managing </w:t>
      </w:r>
      <w:r w:rsidR="003E2AAC">
        <w:rPr>
          <w:b/>
          <w:noProof/>
        </w:rPr>
        <w:t>causes and donations</w:t>
      </w:r>
      <w:r>
        <w:rPr>
          <w:noProof/>
          <w:lang w:val="bg-BG"/>
        </w:rPr>
        <w:t>. Implement the functionality described below.</w:t>
      </w:r>
    </w:p>
    <w:p w14:paraId="4AE7E3ED" w14:textId="07F89CCD" w:rsidR="00722F9B" w:rsidRDefault="00722F9B" w:rsidP="00722F9B">
      <w:pPr>
        <w:pStyle w:val="Heading3"/>
        <w:rPr>
          <w:noProof/>
        </w:rPr>
      </w:pPr>
      <w:r w:rsidRPr="00150F73">
        <w:rPr>
          <w:noProof/>
          <w:highlight w:val="green"/>
        </w:rPr>
        <w:t>Navigation Bar (Header)</w:t>
      </w:r>
      <w:r w:rsidR="000B0335" w:rsidRPr="00150F73">
        <w:rPr>
          <w:noProof/>
          <w:highlight w:val="green"/>
        </w:rPr>
        <w:t xml:space="preserve"> (5)</w:t>
      </w:r>
    </w:p>
    <w:p w14:paraId="4B92B93A" w14:textId="77777777" w:rsidR="00A823ED" w:rsidRDefault="00A823ED" w:rsidP="00A823ED">
      <w:pPr>
        <w:rPr>
          <w:noProof/>
          <w:lang w:val="bg-BG"/>
        </w:rPr>
      </w:pPr>
      <w:r>
        <w:rPr>
          <w:noProof/>
          <w:lang w:val="bg-BG"/>
        </w:rPr>
        <w:t>Navigation links should correctly change the current page (view).</w:t>
      </w:r>
    </w:p>
    <w:p w14:paraId="56D8B498" w14:textId="77777777" w:rsidR="00A823ED" w:rsidRPr="00D532E1" w:rsidRDefault="00A823ED" w:rsidP="00D532E1">
      <w:pPr>
        <w:rPr>
          <w:noProof/>
          <w:lang w:val="bg-BG"/>
        </w:rPr>
      </w:pPr>
      <w:r w:rsidRPr="00D532E1">
        <w:rPr>
          <w:noProof/>
          <w:lang w:val="bg-BG"/>
        </w:rPr>
        <w:t xml:space="preserve">Clicking on the links in the </w:t>
      </w:r>
      <w:r w:rsidRPr="00D532E1">
        <w:rPr>
          <w:b/>
          <w:noProof/>
          <w:lang w:val="bg-BG"/>
        </w:rPr>
        <w:t>NavBar</w:t>
      </w:r>
      <w:r w:rsidRPr="00D532E1">
        <w:rPr>
          <w:noProof/>
          <w:lang w:val="bg-BG"/>
        </w:rPr>
        <w:t xml:space="preserve"> should display the view behind the link (views are represented as sections in the HTML code).</w:t>
      </w:r>
    </w:p>
    <w:p w14:paraId="529512D8" w14:textId="437262A4" w:rsidR="00A823ED" w:rsidRPr="009E71C7" w:rsidRDefault="00A823ED" w:rsidP="00D532E1">
      <w:pPr>
        <w:rPr>
          <w:noProof/>
          <w:lang w:val="bg-BG"/>
        </w:rPr>
      </w:pPr>
      <w:r w:rsidRPr="009E71C7">
        <w:rPr>
          <w:noProof/>
          <w:lang w:val="bg-BG"/>
        </w:rPr>
        <w:t xml:space="preserve">Your application </w:t>
      </w:r>
      <w:r w:rsidR="009E71C7" w:rsidRPr="009E71C7">
        <w:rPr>
          <w:noProof/>
        </w:rPr>
        <w:t xml:space="preserve">must </w:t>
      </w:r>
      <w:r w:rsidRPr="009E71C7">
        <w:rPr>
          <w:noProof/>
          <w:lang w:val="bg-BG"/>
        </w:rPr>
        <w:t>display the views it needs to display.</w:t>
      </w:r>
    </w:p>
    <w:p w14:paraId="09E3B7DC" w14:textId="2D1701C8" w:rsidR="00A823ED" w:rsidRPr="009E71C7" w:rsidRDefault="00A823ED" w:rsidP="009E71C7">
      <w:pPr>
        <w:rPr>
          <w:b/>
          <w:noProof/>
          <w:lang w:val="bg-BG"/>
        </w:rPr>
      </w:pPr>
      <w:r w:rsidRPr="009E71C7">
        <w:rPr>
          <w:noProof/>
          <w:lang w:val="bg-BG"/>
        </w:rPr>
        <w:t xml:space="preserve">The </w:t>
      </w:r>
      <w:r w:rsidRPr="009E71C7">
        <w:rPr>
          <w:b/>
          <w:bCs/>
          <w:noProof/>
          <w:lang w:val="bg-BG"/>
        </w:rPr>
        <w:t>Logged-in</w:t>
      </w:r>
      <w:r w:rsidRPr="009E71C7">
        <w:rPr>
          <w:noProof/>
          <w:lang w:val="bg-BG"/>
        </w:rPr>
        <w:t xml:space="preserve"> </w:t>
      </w:r>
      <w:r w:rsidRPr="009E71C7">
        <w:rPr>
          <w:b/>
          <w:bCs/>
          <w:noProof/>
          <w:lang w:val="bg-BG"/>
        </w:rPr>
        <w:t>user</w:t>
      </w:r>
      <w:r w:rsidRPr="009E71C7">
        <w:rPr>
          <w:noProof/>
          <w:lang w:val="bg-BG"/>
        </w:rPr>
        <w:t xml:space="preserve"> navbar should contain the following elements: </w:t>
      </w:r>
      <w:r w:rsidRPr="009E71C7">
        <w:rPr>
          <w:b/>
          <w:bCs/>
          <w:noProof/>
        </w:rPr>
        <w:t>[</w:t>
      </w:r>
      <w:r w:rsidR="00D224D9">
        <w:rPr>
          <w:rStyle w:val="CodeChar"/>
        </w:rPr>
        <w:t>DonUni</w:t>
      </w:r>
      <w:r>
        <w:rPr>
          <w:rStyle w:val="CodeChar"/>
        </w:rPr>
        <w:t>]</w:t>
      </w:r>
      <w:r w:rsidRPr="009E71C7">
        <w:rPr>
          <w:noProof/>
          <w:lang w:val="bg-BG"/>
        </w:rPr>
        <w:t xml:space="preserve">, </w:t>
      </w:r>
      <w:r w:rsidRPr="009E71C7">
        <w:rPr>
          <w:b/>
          <w:bCs/>
          <w:noProof/>
          <w:lang w:val="bg-BG"/>
        </w:rPr>
        <w:t>[</w:t>
      </w:r>
      <w:r w:rsidR="00D224D9">
        <w:rPr>
          <w:rStyle w:val="CodeChar"/>
        </w:rPr>
        <w:t>$$$$$$$$$$$$$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 xml:space="preserve">, </w:t>
      </w:r>
      <w:r>
        <w:rPr>
          <w:noProof/>
        </w:rPr>
        <w:t>and</w:t>
      </w:r>
      <w:r w:rsidR="00D224D9">
        <w:rPr>
          <w:noProof/>
        </w:rPr>
        <w:t xml:space="preserve"> </w:t>
      </w:r>
      <w:r w:rsidRPr="009E71C7">
        <w:rPr>
          <w:b/>
          <w:bCs/>
          <w:noProof/>
          <w:lang w:val="bg-BG"/>
        </w:rPr>
        <w:t>[</w:t>
      </w:r>
      <w:r w:rsidRPr="009E71C7">
        <w:rPr>
          <w:rStyle w:val="CodeChar"/>
          <w:lang w:val="bg-BG"/>
        </w:rPr>
        <w:t>Logout</w:t>
      </w:r>
      <w:r w:rsidR="00D224D9">
        <w:rPr>
          <w:rStyle w:val="CodeChar"/>
        </w:rPr>
        <w:t xml:space="preserve"> ({username})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>.</w:t>
      </w:r>
    </w:p>
    <w:p w14:paraId="407EC6B8" w14:textId="357CC003" w:rsidR="003D0171" w:rsidRDefault="00D224D9" w:rsidP="00A823ED">
      <w:r>
        <w:rPr>
          <w:noProof/>
        </w:rPr>
        <w:drawing>
          <wp:inline distT="0" distB="0" distL="0" distR="0" wp14:anchorId="0DDF01D8" wp14:editId="1543DC07">
            <wp:extent cx="5972810" cy="360680"/>
            <wp:effectExtent l="19050" t="19050" r="27940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E1077" w14:textId="56ACDFEC" w:rsidR="00D532E1" w:rsidRPr="009E71C7" w:rsidRDefault="00D532E1" w:rsidP="009E71C7">
      <w:pPr>
        <w:rPr>
          <w:noProof/>
          <w:lang w:val="bg-BG"/>
        </w:rPr>
      </w:pPr>
      <w:r w:rsidRPr="009E71C7">
        <w:rPr>
          <w:noProof/>
          <w:lang w:val="bg-BG"/>
        </w:rPr>
        <w:t>The guest users navbar should contain the following elements:</w:t>
      </w:r>
      <w:r>
        <w:rPr>
          <w:noProof/>
        </w:rPr>
        <w:t xml:space="preserve"> </w:t>
      </w:r>
      <w:r w:rsidRPr="009E71C7">
        <w:rPr>
          <w:b/>
          <w:bCs/>
          <w:noProof/>
        </w:rPr>
        <w:t>[</w:t>
      </w:r>
      <w:r w:rsidR="00D224D9">
        <w:rPr>
          <w:rFonts w:ascii="Consolas" w:hAnsi="Consolas"/>
          <w:b/>
          <w:bCs/>
          <w:noProof/>
        </w:rPr>
        <w:t>DonUni</w:t>
      </w:r>
      <w:r w:rsidRPr="009E71C7">
        <w:rPr>
          <w:b/>
          <w:bCs/>
          <w:noProof/>
        </w:rPr>
        <w:t>]</w:t>
      </w:r>
      <w:r w:rsidR="00D224D9">
        <w:rPr>
          <w:b/>
          <w:bCs/>
          <w:noProof/>
        </w:rPr>
        <w:t>, [Login] and [Register]</w:t>
      </w:r>
    </w:p>
    <w:p w14:paraId="0153521F" w14:textId="695ECCDE" w:rsidR="00722F9B" w:rsidRPr="00722F9B" w:rsidRDefault="00514B10" w:rsidP="00722F9B">
      <w:r>
        <w:rPr>
          <w:noProof/>
        </w:rPr>
        <w:drawing>
          <wp:inline distT="0" distB="0" distL="0" distR="0" wp14:anchorId="74E65CE0" wp14:editId="599D8C96">
            <wp:extent cx="5972810" cy="441325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D498" w14:textId="6373C851" w:rsidR="009E71C7" w:rsidRDefault="00722F9B" w:rsidP="009E71C7">
      <w:pPr>
        <w:pStyle w:val="Heading3"/>
        <w:rPr>
          <w:noProof/>
        </w:rPr>
      </w:pPr>
      <w:r w:rsidRPr="00150F73">
        <w:rPr>
          <w:noProof/>
          <w:highlight w:val="green"/>
        </w:rPr>
        <w:t>Footer</w:t>
      </w:r>
    </w:p>
    <w:p w14:paraId="54B12326" w14:textId="2A4099DB" w:rsidR="00722F9B" w:rsidRPr="00150F73" w:rsidRDefault="00D224D9" w:rsidP="00722F9B">
      <w:pPr>
        <w:rPr>
          <w:highlight w:val="green"/>
        </w:rPr>
      </w:pPr>
      <w:r w:rsidRPr="00150F73">
        <w:rPr>
          <w:noProof/>
        </w:rPr>
        <w:drawing>
          <wp:inline distT="0" distB="0" distL="0" distR="0" wp14:anchorId="0B5B1E75" wp14:editId="31D7B228">
            <wp:extent cx="5972810" cy="506730"/>
            <wp:effectExtent l="19050" t="19050" r="27940" b="266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5CD8A" w14:textId="588887FB" w:rsidR="00722F9B" w:rsidRDefault="00722F9B" w:rsidP="00722F9B">
      <w:pPr>
        <w:pStyle w:val="Heading3"/>
        <w:rPr>
          <w:noProof/>
        </w:rPr>
      </w:pPr>
      <w:r w:rsidRPr="00150F73">
        <w:rPr>
          <w:noProof/>
          <w:highlight w:val="green"/>
        </w:rPr>
        <w:t>Register Page</w:t>
      </w:r>
      <w:r w:rsidR="00215086" w:rsidRPr="00150F73">
        <w:rPr>
          <w:noProof/>
          <w:highlight w:val="green"/>
        </w:rPr>
        <w:t xml:space="preserve"> (</w:t>
      </w:r>
      <w:r w:rsidR="000B0335" w:rsidRPr="00150F73">
        <w:rPr>
          <w:noProof/>
          <w:highlight w:val="green"/>
        </w:rPr>
        <w:t>5</w:t>
      </w:r>
      <w:r w:rsidR="00215086" w:rsidRPr="00150F73">
        <w:rPr>
          <w:noProof/>
          <w:highlight w:val="green"/>
        </w:rPr>
        <w:t>)</w:t>
      </w:r>
    </w:p>
    <w:p w14:paraId="54EDBA2F" w14:textId="77777777" w:rsidR="009E71C7" w:rsidRPr="00125D48" w:rsidRDefault="009E71C7" w:rsidP="009E71C7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password, </w:t>
      </w:r>
      <w:r w:rsidRPr="00125D48">
        <w:rPr>
          <w:noProof/>
          <w:lang w:val="bg-BG"/>
        </w:rPr>
        <w:t>the app should register a new user in the system.</w:t>
      </w:r>
    </w:p>
    <w:p w14:paraId="3F0C82E7" w14:textId="77777777" w:rsidR="009E71C7" w:rsidRPr="00125D48" w:rsidRDefault="009E71C7" w:rsidP="009E71C7">
      <w:pPr>
        <w:pStyle w:val="ListParagraph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The following validations should be made:</w:t>
      </w:r>
    </w:p>
    <w:p w14:paraId="5E06ABFC" w14:textId="4D50C134" w:rsidR="009E71C7" w:rsidRPr="00125D48" w:rsidRDefault="009E71C7" w:rsidP="009E71C7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The </w:t>
      </w:r>
      <w:r w:rsidRPr="00125D48">
        <w:rPr>
          <w:b/>
          <w:noProof/>
          <w:lang w:val="bg-BG"/>
        </w:rPr>
        <w:t>username</w:t>
      </w:r>
      <w:r>
        <w:rPr>
          <w:b/>
          <w:noProof/>
        </w:rPr>
        <w:t xml:space="preserve"> </w:t>
      </w:r>
      <w:r>
        <w:rPr>
          <w:bCs/>
          <w:noProof/>
        </w:rPr>
        <w:t xml:space="preserve">and </w:t>
      </w:r>
      <w:r>
        <w:rPr>
          <w:b/>
          <w:noProof/>
        </w:rPr>
        <w:t xml:space="preserve">password </w:t>
      </w:r>
      <w:r>
        <w:rPr>
          <w:bCs/>
          <w:noProof/>
        </w:rPr>
        <w:t>must be non-empty string</w:t>
      </w:r>
    </w:p>
    <w:p w14:paraId="58E27E9D" w14:textId="2707611A" w:rsidR="009E71C7" w:rsidRPr="00125D48" w:rsidRDefault="009E71C7" w:rsidP="009E71C7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</w:t>
      </w:r>
      <w:r>
        <w:rPr>
          <w:b/>
          <w:noProof/>
        </w:rPr>
        <w:t>-</w:t>
      </w:r>
      <w:r w:rsidRPr="00125D48">
        <w:rPr>
          <w:b/>
          <w:noProof/>
          <w:lang w:val="bg-BG"/>
        </w:rPr>
        <w:t>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042024C8" w14:textId="5CAFE3A2" w:rsidR="009E71C7" w:rsidRPr="00125D48" w:rsidRDefault="009E71C7" w:rsidP="009E71C7">
      <w:pPr>
        <w:pStyle w:val="ListParagraph"/>
        <w:numPr>
          <w:ilvl w:val="0"/>
          <w:numId w:val="29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="00825C36">
        <w:rPr>
          <w:noProof/>
        </w:rPr>
        <w:t xml:space="preserve">, </w:t>
      </w:r>
      <w:r w:rsidR="00825C36" w:rsidRPr="00825C36">
        <w:rPr>
          <w:b/>
          <w:bCs/>
          <w:noProof/>
        </w:rPr>
        <w:t>home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page</w:t>
      </w:r>
      <w:r w:rsidRPr="00125D48">
        <w:rPr>
          <w:noProof/>
          <w:lang w:val="bg-BG"/>
        </w:rPr>
        <w:t xml:space="preserve"> should be displayed </w:t>
      </w:r>
      <w:r w:rsidRPr="00125D48">
        <w:rPr>
          <w:b/>
          <w:noProof/>
          <w:lang w:val="bg-BG"/>
        </w:rPr>
        <w:t>with the right navbar</w:t>
      </w:r>
      <w:r w:rsidRPr="00125D48">
        <w:rPr>
          <w:noProof/>
          <w:lang w:val="bg-BG"/>
        </w:rPr>
        <w:t>.</w:t>
      </w:r>
    </w:p>
    <w:p w14:paraId="2132DDD0" w14:textId="7C4E48FA" w:rsidR="009E71C7" w:rsidRPr="00125D48" w:rsidRDefault="009E71C7" w:rsidP="009E71C7">
      <w:pPr>
        <w:pStyle w:val="ListParagraph"/>
        <w:numPr>
          <w:ilvl w:val="0"/>
          <w:numId w:val="29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Keep the user session data in the browser's </w:t>
      </w:r>
      <w:r w:rsidRPr="00125D48">
        <w:rPr>
          <w:b/>
          <w:noProof/>
          <w:lang w:val="bg-BG"/>
        </w:rPr>
        <w:t>session</w:t>
      </w:r>
      <w:r w:rsidR="00486BF0">
        <w:rPr>
          <w:b/>
          <w:noProof/>
        </w:rPr>
        <w:t xml:space="preserve"> or 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2E4CD756" w14:textId="77777777" w:rsidR="009E71C7" w:rsidRPr="009E71C7" w:rsidRDefault="009E71C7" w:rsidP="009E71C7"/>
    <w:p w14:paraId="1E79BE17" w14:textId="0703BA90" w:rsidR="004A20E3" w:rsidRPr="00722F9B" w:rsidRDefault="00514B10" w:rsidP="00722F9B">
      <w:r>
        <w:rPr>
          <w:noProof/>
        </w:rPr>
        <w:drawing>
          <wp:inline distT="0" distB="0" distL="0" distR="0" wp14:anchorId="3518D49F" wp14:editId="669E3C7C">
            <wp:extent cx="5972810" cy="6139815"/>
            <wp:effectExtent l="19050" t="19050" r="27940" b="133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39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9A70E9" w14:textId="160814FE" w:rsidR="00722F9B" w:rsidRDefault="00722F9B" w:rsidP="00722F9B">
      <w:pPr>
        <w:pStyle w:val="Heading3"/>
        <w:rPr>
          <w:noProof/>
        </w:rPr>
      </w:pPr>
      <w:r w:rsidRPr="00150F73">
        <w:rPr>
          <w:noProof/>
          <w:highlight w:val="green"/>
        </w:rPr>
        <w:t>Login Page</w:t>
      </w:r>
      <w:r w:rsidR="00215086" w:rsidRPr="00150F73">
        <w:rPr>
          <w:noProof/>
          <w:highlight w:val="green"/>
        </w:rPr>
        <w:t xml:space="preserve"> (</w:t>
      </w:r>
      <w:r w:rsidR="000B0335" w:rsidRPr="00150F73">
        <w:rPr>
          <w:noProof/>
          <w:highlight w:val="green"/>
        </w:rPr>
        <w:t>5</w:t>
      </w:r>
      <w:r w:rsidR="00215086" w:rsidRPr="00150F73">
        <w:rPr>
          <w:noProof/>
          <w:highlight w:val="green"/>
        </w:rPr>
        <w:t>)</w:t>
      </w:r>
    </w:p>
    <w:p w14:paraId="697B93F7" w14:textId="77777777" w:rsidR="00D532E1" w:rsidRDefault="00D532E1" w:rsidP="00D532E1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By given </w:t>
      </w:r>
      <w:r>
        <w:rPr>
          <w:b/>
          <w:noProof/>
          <w:lang w:val="bg-BG"/>
        </w:rPr>
        <w:t>username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password,</w:t>
      </w:r>
      <w:r>
        <w:rPr>
          <w:noProof/>
          <w:lang w:val="bg-BG"/>
        </w:rPr>
        <w:t xml:space="preserve"> the app should login an existing user.</w:t>
      </w:r>
    </w:p>
    <w:p w14:paraId="44E86A42" w14:textId="0629E8A0" w:rsidR="00D532E1" w:rsidRDefault="00D532E1" w:rsidP="00D532E1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lastRenderedPageBreak/>
        <w:t xml:space="preserve">After a </w:t>
      </w:r>
      <w:r>
        <w:rPr>
          <w:b/>
          <w:noProof/>
          <w:lang w:val="bg-BG"/>
        </w:rPr>
        <w:t>successful login</w:t>
      </w:r>
      <w:r>
        <w:rPr>
          <w:noProof/>
          <w:lang w:val="bg-BG"/>
        </w:rPr>
        <w:t xml:space="preserve">, a </w:t>
      </w:r>
      <w:r w:rsidR="00825C36" w:rsidRPr="00825C36">
        <w:rPr>
          <w:b/>
          <w:bCs/>
          <w:noProof/>
        </w:rPr>
        <w:t>home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page</w:t>
      </w:r>
      <w:r w:rsidR="00825C36">
        <w:rPr>
          <w:noProof/>
        </w:rPr>
        <w:t xml:space="preserve"> should be displayed with the </w:t>
      </w:r>
      <w:r w:rsidR="00825C36" w:rsidRPr="00825C36">
        <w:rPr>
          <w:b/>
          <w:bCs/>
          <w:noProof/>
        </w:rPr>
        <w:t>right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navbar</w:t>
      </w:r>
      <w:r w:rsidR="00825C36">
        <w:rPr>
          <w:noProof/>
        </w:rPr>
        <w:t>.</w:t>
      </w:r>
    </w:p>
    <w:p w14:paraId="1A1A3C83" w14:textId="1B9C3FE1" w:rsidR="00D532E1" w:rsidRDefault="00D532E1" w:rsidP="00D532E1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Keep the user session data in the browser's </w:t>
      </w:r>
      <w:r>
        <w:rPr>
          <w:b/>
          <w:noProof/>
          <w:lang w:val="bg-BG"/>
        </w:rPr>
        <w:t>session</w:t>
      </w:r>
      <w:r w:rsidR="00486BF0">
        <w:rPr>
          <w:b/>
          <w:noProof/>
        </w:rPr>
        <w:t xml:space="preserve"> or local</w:t>
      </w:r>
      <w:r>
        <w:rPr>
          <w:b/>
          <w:noProof/>
          <w:lang w:val="bg-BG"/>
        </w:rPr>
        <w:t xml:space="preserve"> storage</w:t>
      </w:r>
      <w:r>
        <w:rPr>
          <w:noProof/>
          <w:lang w:val="bg-BG"/>
        </w:rPr>
        <w:t>.</w:t>
      </w:r>
    </w:p>
    <w:p w14:paraId="18FFFA60" w14:textId="5AC20B4B" w:rsidR="00722F9B" w:rsidRDefault="00514B10" w:rsidP="00722F9B">
      <w:r>
        <w:rPr>
          <w:noProof/>
        </w:rPr>
        <w:drawing>
          <wp:inline distT="0" distB="0" distL="0" distR="0" wp14:anchorId="6138266B" wp14:editId="4DEEC928">
            <wp:extent cx="5972810" cy="5983605"/>
            <wp:effectExtent l="19050" t="19050" r="27940" b="171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83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BBDEE" w14:textId="4BDD5CB1" w:rsidR="001C163B" w:rsidRDefault="001C163B" w:rsidP="001C163B">
      <w:pPr>
        <w:pStyle w:val="Heading3"/>
      </w:pPr>
      <w:r w:rsidRPr="00150F73">
        <w:rPr>
          <w:highlight w:val="green"/>
        </w:rPr>
        <w:t>Logout</w:t>
      </w:r>
      <w:r w:rsidR="00215086" w:rsidRPr="00150F73">
        <w:rPr>
          <w:highlight w:val="green"/>
        </w:rPr>
        <w:t xml:space="preserve"> (5)</w:t>
      </w:r>
    </w:p>
    <w:p w14:paraId="0BB3F57D" w14:textId="77777777" w:rsidR="001C163B" w:rsidRDefault="001C163B" w:rsidP="001C163B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Successfully logged in users should be able to </w:t>
      </w:r>
      <w:r>
        <w:rPr>
          <w:b/>
          <w:noProof/>
          <w:lang w:val="bg-BG"/>
        </w:rPr>
        <w:t>logout</w:t>
      </w:r>
      <w:r>
        <w:rPr>
          <w:noProof/>
          <w:lang w:val="bg-BG"/>
        </w:rPr>
        <w:t xml:space="preserve"> from the app.</w:t>
      </w:r>
    </w:p>
    <w:p w14:paraId="11DD615A" w14:textId="20002F56" w:rsidR="001C163B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logout</w:t>
      </w:r>
      <w:r w:rsidR="00486BF0">
        <w:rPr>
          <w:noProof/>
        </w:rPr>
        <w:t xml:space="preserve"> </w:t>
      </w:r>
      <w:r>
        <w:rPr>
          <w:noProof/>
          <w:lang w:val="bg-BG"/>
        </w:rPr>
        <w:t xml:space="preserve">the </w:t>
      </w:r>
      <w:r>
        <w:rPr>
          <w:b/>
          <w:noProof/>
        </w:rPr>
        <w:t>home</w:t>
      </w:r>
      <w:r>
        <w:rPr>
          <w:b/>
          <w:noProof/>
          <w:lang w:val="bg-BG"/>
        </w:rPr>
        <w:t xml:space="preserve"> </w:t>
      </w:r>
      <w:r w:rsidR="00486BF0">
        <w:rPr>
          <w:b/>
          <w:noProof/>
        </w:rPr>
        <w:t>page for guest users</w:t>
      </w:r>
      <w:r>
        <w:rPr>
          <w:noProof/>
          <w:lang w:val="bg-BG"/>
        </w:rPr>
        <w:t xml:space="preserve"> should be shown</w:t>
      </w:r>
    </w:p>
    <w:p w14:paraId="74EC8239" w14:textId="77777777" w:rsidR="001C163B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The </w:t>
      </w:r>
      <w:r>
        <w:rPr>
          <w:b/>
          <w:noProof/>
          <w:lang w:val="bg-BG"/>
        </w:rPr>
        <w:t>"logout" REST service</w:t>
      </w:r>
      <w:r>
        <w:rPr>
          <w:noProof/>
          <w:lang w:val="bg-BG"/>
        </w:rPr>
        <w:t xml:space="preserve"> at the back-end  </w:t>
      </w:r>
      <w:r>
        <w:rPr>
          <w:b/>
          <w:noProof/>
          <w:lang w:val="bg-BG"/>
        </w:rPr>
        <w:t>must</w:t>
      </w:r>
      <w:r>
        <w:rPr>
          <w:noProof/>
          <w:lang w:val="bg-BG"/>
        </w:rPr>
        <w:t xml:space="preserve"> be called at logout</w:t>
      </w:r>
    </w:p>
    <w:p w14:paraId="21DBB0F6" w14:textId="6A9AF6ED" w:rsidR="001C163B" w:rsidRPr="00DD435F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color w:val="000000" w:themeColor="text1"/>
          <w:lang w:val="bg-BG"/>
        </w:rPr>
        <w:t>All local information in the browser (</w:t>
      </w:r>
      <w:r>
        <w:rPr>
          <w:b/>
          <w:noProof/>
          <w:color w:val="000000" w:themeColor="text1"/>
          <w:lang w:val="bg-BG"/>
        </w:rPr>
        <w:t>user session data</w:t>
      </w:r>
      <w:r>
        <w:rPr>
          <w:noProof/>
          <w:color w:val="000000" w:themeColor="text1"/>
          <w:lang w:val="bg-BG"/>
        </w:rPr>
        <w:t xml:space="preserve">) about the current user </w:t>
      </w:r>
      <w:r w:rsidRPr="00486BF0">
        <w:rPr>
          <w:b/>
          <w:bCs/>
          <w:noProof/>
          <w:color w:val="000000" w:themeColor="text1"/>
          <w:lang w:val="bg-BG"/>
        </w:rPr>
        <w:t>should be deleted</w:t>
      </w:r>
    </w:p>
    <w:p w14:paraId="7B5CBC9C" w14:textId="6F5BDDFF" w:rsidR="00DD435F" w:rsidRDefault="00DD435F" w:rsidP="00DD435F">
      <w:pPr>
        <w:pStyle w:val="Heading3"/>
        <w:rPr>
          <w:noProof/>
        </w:rPr>
      </w:pPr>
      <w:r w:rsidRPr="00150F73">
        <w:rPr>
          <w:noProof/>
          <w:highlight w:val="green"/>
        </w:rPr>
        <w:lastRenderedPageBreak/>
        <w:t>Home Page</w:t>
      </w:r>
      <w:r w:rsidR="00215086" w:rsidRPr="00150F73">
        <w:rPr>
          <w:noProof/>
          <w:highlight w:val="green"/>
        </w:rPr>
        <w:t xml:space="preserve"> (5)</w:t>
      </w:r>
    </w:p>
    <w:p w14:paraId="2FBC993F" w14:textId="566ABEA4" w:rsidR="00DD435F" w:rsidRDefault="00DD435F" w:rsidP="00DD435F">
      <w:pPr>
        <w:rPr>
          <w:b/>
          <w:noProof/>
          <w:u w:val="single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guest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  <w:r w:rsidR="00384111">
        <w:rPr>
          <w:noProof/>
        </w:rPr>
        <w:t xml:space="preserve"> </w:t>
      </w:r>
      <w:r w:rsidR="00384111" w:rsidRPr="004A20E3">
        <w:rPr>
          <w:noProof/>
          <w:u w:val="single"/>
        </w:rPr>
        <w:t>[</w:t>
      </w:r>
      <w:r w:rsidR="00453B93">
        <w:rPr>
          <w:rFonts w:ascii="Consolas" w:hAnsi="Consolas"/>
          <w:b/>
          <w:noProof/>
          <w:u w:val="single"/>
        </w:rPr>
        <w:t>DonUni</w:t>
      </w:r>
      <w:r w:rsidR="00384111" w:rsidRPr="004A20E3">
        <w:rPr>
          <w:noProof/>
          <w:u w:val="single"/>
        </w:rPr>
        <w:t xml:space="preserve">] </w:t>
      </w:r>
      <w:r w:rsidR="00384111" w:rsidRPr="004A20E3">
        <w:rPr>
          <w:b/>
          <w:noProof/>
          <w:u w:val="single"/>
        </w:rPr>
        <w:t xml:space="preserve">button </w:t>
      </w:r>
      <w:r w:rsidR="00384111" w:rsidRPr="004A20E3">
        <w:rPr>
          <w:noProof/>
          <w:u w:val="single"/>
        </w:rPr>
        <w:t xml:space="preserve">should refer to the </w:t>
      </w:r>
      <w:r w:rsidR="00384111">
        <w:rPr>
          <w:b/>
          <w:noProof/>
          <w:u w:val="single"/>
        </w:rPr>
        <w:t>home</w:t>
      </w:r>
      <w:r w:rsidR="00384111" w:rsidRPr="004A20E3">
        <w:rPr>
          <w:b/>
          <w:noProof/>
          <w:u w:val="single"/>
        </w:rPr>
        <w:t xml:space="preserve"> </w:t>
      </w:r>
      <w:r w:rsidR="00384111">
        <w:rPr>
          <w:b/>
          <w:noProof/>
          <w:u w:val="single"/>
        </w:rPr>
        <w:t>page (view)</w:t>
      </w:r>
    </w:p>
    <w:p w14:paraId="58208EEA" w14:textId="64C7F73A" w:rsidR="00453B93" w:rsidRPr="00453B93" w:rsidRDefault="00453B93" w:rsidP="00DD435F">
      <w:pPr>
        <w:rPr>
          <w:bCs/>
          <w:noProof/>
          <w:u w:val="single"/>
        </w:rPr>
      </w:pPr>
      <w:r w:rsidRPr="00453B93">
        <w:rPr>
          <w:b/>
          <w:noProof/>
          <w:u w:val="single"/>
        </w:rPr>
        <w:t>[</w:t>
      </w:r>
      <w:r w:rsidR="00514B10">
        <w:rPr>
          <w:b/>
          <w:noProof/>
          <w:u w:val="single"/>
        </w:rPr>
        <w:t>Register</w:t>
      </w:r>
      <w:r w:rsidRPr="00453B93">
        <w:rPr>
          <w:b/>
          <w:noProof/>
          <w:u w:val="single"/>
        </w:rPr>
        <w:t>]</w:t>
      </w:r>
      <w:r w:rsidRPr="00453B93">
        <w:rPr>
          <w:bCs/>
          <w:noProof/>
          <w:u w:val="single"/>
        </w:rPr>
        <w:t xml:space="preserve"> </w:t>
      </w:r>
      <w:r w:rsidRPr="00453B93">
        <w:rPr>
          <w:b/>
          <w:noProof/>
          <w:u w:val="single"/>
        </w:rPr>
        <w:t xml:space="preserve">button </w:t>
      </w:r>
      <w:r w:rsidRPr="00453B93">
        <w:rPr>
          <w:bCs/>
          <w:noProof/>
          <w:u w:val="single"/>
        </w:rPr>
        <w:t>should refer to the</w:t>
      </w:r>
      <w:r w:rsidR="00514B10">
        <w:rPr>
          <w:bCs/>
          <w:noProof/>
          <w:u w:val="single"/>
        </w:rPr>
        <w:t xml:space="preserve"> </w:t>
      </w:r>
      <w:r w:rsidRPr="00453B93">
        <w:rPr>
          <w:b/>
          <w:noProof/>
          <w:u w:val="single"/>
        </w:rPr>
        <w:t>register</w:t>
      </w:r>
      <w:r w:rsidRPr="00453B93">
        <w:rPr>
          <w:bCs/>
          <w:noProof/>
          <w:u w:val="single"/>
        </w:rPr>
        <w:t xml:space="preserve"> view.</w:t>
      </w:r>
    </w:p>
    <w:p w14:paraId="6E32C711" w14:textId="587D2ED4" w:rsidR="00453B93" w:rsidRDefault="00514B10" w:rsidP="00DD435F">
      <w:r>
        <w:rPr>
          <w:noProof/>
        </w:rPr>
        <w:drawing>
          <wp:inline distT="0" distB="0" distL="0" distR="0" wp14:anchorId="0D8822DE" wp14:editId="2FF4AC27">
            <wp:extent cx="5972810" cy="6696710"/>
            <wp:effectExtent l="19050" t="19050" r="27940" b="279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96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C2945" w14:textId="36B8BA98" w:rsidR="00DD435F" w:rsidRPr="00453B93" w:rsidRDefault="00DD435F" w:rsidP="00DD435F">
      <w:pPr>
        <w:rPr>
          <w:noProof/>
        </w:rPr>
      </w:pPr>
      <w:r>
        <w:lastRenderedPageBreak/>
        <w:t xml:space="preserve">If user is logged-in the page (view) </w:t>
      </w:r>
      <w:r w:rsidRPr="00125D48">
        <w:rPr>
          <w:noProof/>
          <w:lang w:val="bg-BG"/>
        </w:rPr>
        <w:t xml:space="preserve">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logged-in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  <w:r w:rsidR="00453B93">
        <w:rPr>
          <w:noProof/>
        </w:rPr>
        <w:t xml:space="preserve"> And the </w:t>
      </w:r>
      <w:r w:rsidR="00453B93" w:rsidRPr="00453B93">
        <w:rPr>
          <w:b/>
          <w:bCs/>
          <w:noProof/>
        </w:rPr>
        <w:t>[</w:t>
      </w:r>
      <w:r w:rsidR="00514B10">
        <w:rPr>
          <w:b/>
          <w:bCs/>
          <w:noProof/>
        </w:rPr>
        <w:t>Create your cause and seek for donors</w:t>
      </w:r>
      <w:r w:rsidR="00453B93" w:rsidRPr="00453B93">
        <w:rPr>
          <w:b/>
          <w:bCs/>
          <w:noProof/>
        </w:rPr>
        <w:t>] button</w:t>
      </w:r>
      <w:r w:rsidR="00453B93">
        <w:rPr>
          <w:b/>
          <w:bCs/>
          <w:noProof/>
        </w:rPr>
        <w:t xml:space="preserve"> </w:t>
      </w:r>
      <w:r w:rsidR="00453B93">
        <w:rPr>
          <w:noProof/>
        </w:rPr>
        <w:t>should refer to the</w:t>
      </w:r>
      <w:r w:rsidR="00514B10">
        <w:rPr>
          <w:noProof/>
        </w:rPr>
        <w:t xml:space="preserve"> </w:t>
      </w:r>
      <w:r w:rsidR="00514B10" w:rsidRPr="00514B10">
        <w:rPr>
          <w:b/>
          <w:bCs/>
          <w:noProof/>
        </w:rPr>
        <w:t>create</w:t>
      </w:r>
      <w:r w:rsidR="00514B10">
        <w:rPr>
          <w:noProof/>
        </w:rPr>
        <w:t xml:space="preserve"> </w:t>
      </w:r>
      <w:r w:rsidR="00514B10" w:rsidRPr="00514B10">
        <w:rPr>
          <w:b/>
          <w:bCs/>
          <w:noProof/>
        </w:rPr>
        <w:t>cause</w:t>
      </w:r>
      <w:r w:rsidR="00514B10">
        <w:rPr>
          <w:noProof/>
        </w:rPr>
        <w:t xml:space="preserve"> </w:t>
      </w:r>
      <w:r w:rsidR="00514B10" w:rsidRPr="00514B10">
        <w:rPr>
          <w:b/>
          <w:bCs/>
          <w:noProof/>
        </w:rPr>
        <w:t>view</w:t>
      </w:r>
      <w:r w:rsidR="00514B10">
        <w:rPr>
          <w:noProof/>
        </w:rPr>
        <w:t>.</w:t>
      </w:r>
    </w:p>
    <w:p w14:paraId="36B7F0BE" w14:textId="647870AB" w:rsidR="00DD435F" w:rsidRPr="00722F9B" w:rsidRDefault="00514B10" w:rsidP="00DD435F">
      <w:r>
        <w:rPr>
          <w:noProof/>
        </w:rPr>
        <w:drawing>
          <wp:inline distT="0" distB="0" distL="0" distR="0" wp14:anchorId="7B8733C6" wp14:editId="5599B33E">
            <wp:extent cx="5972810" cy="6773545"/>
            <wp:effectExtent l="19050" t="19050" r="27940" b="273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773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FE200" w14:textId="77777777" w:rsidR="00DD435F" w:rsidRPr="00DD435F" w:rsidRDefault="00DD435F" w:rsidP="00DD435F">
      <w:pPr>
        <w:spacing w:before="120" w:after="160" w:line="240" w:lineRule="auto"/>
        <w:jc w:val="both"/>
        <w:rPr>
          <w:noProof/>
          <w:lang w:val="bg-BG"/>
        </w:rPr>
      </w:pPr>
    </w:p>
    <w:p w14:paraId="2AF9EB35" w14:textId="1AB7CDB2" w:rsidR="00722F9B" w:rsidRDefault="00722F9B" w:rsidP="00722F9B">
      <w:pPr>
        <w:pStyle w:val="Heading3"/>
      </w:pPr>
      <w:r w:rsidRPr="004766D5">
        <w:rPr>
          <w:highlight w:val="green"/>
        </w:rPr>
        <w:lastRenderedPageBreak/>
        <w:t xml:space="preserve">Create </w:t>
      </w:r>
      <w:r w:rsidR="00514B10" w:rsidRPr="004766D5">
        <w:rPr>
          <w:highlight w:val="green"/>
        </w:rPr>
        <w:t>Cause</w:t>
      </w:r>
      <w:r w:rsidR="000B0335" w:rsidRPr="004766D5">
        <w:rPr>
          <w:highlight w:val="green"/>
        </w:rPr>
        <w:t xml:space="preserve"> (15)</w:t>
      </w:r>
    </w:p>
    <w:p w14:paraId="1E6EBF05" w14:textId="1364C0B2" w:rsidR="001C163B" w:rsidRDefault="001C163B" w:rsidP="001C163B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Create </w:t>
      </w:r>
      <w:r w:rsidR="00810166">
        <w:rPr>
          <w:b/>
          <w:noProof/>
        </w:rPr>
        <w:t>causes</w:t>
      </w:r>
      <w:r>
        <w:rPr>
          <w:noProof/>
          <w:lang w:val="bg-BG"/>
        </w:rPr>
        <w:t xml:space="preserve">. </w:t>
      </w:r>
    </w:p>
    <w:p w14:paraId="19A2EFD8" w14:textId="78D67122" w:rsidR="001C163B" w:rsidRDefault="001C163B" w:rsidP="001C163B">
      <w:pPr>
        <w:rPr>
          <w:noProof/>
          <w:lang w:val="bg-BG"/>
        </w:rPr>
      </w:pPr>
      <w:r>
        <w:rPr>
          <w:noProof/>
          <w:lang w:val="bg-BG"/>
        </w:rPr>
        <w:t xml:space="preserve">Clicking the </w:t>
      </w:r>
      <w:r w:rsidR="00514B10" w:rsidRPr="00453B93">
        <w:rPr>
          <w:b/>
          <w:bCs/>
          <w:noProof/>
        </w:rPr>
        <w:t>[</w:t>
      </w:r>
      <w:r w:rsidR="00514B10">
        <w:rPr>
          <w:b/>
          <w:bCs/>
          <w:noProof/>
        </w:rPr>
        <w:t>Create your cause and seek for donors</w:t>
      </w:r>
      <w:r w:rsidR="00514B10" w:rsidRPr="00453B93">
        <w:rPr>
          <w:b/>
          <w:bCs/>
          <w:noProof/>
        </w:rPr>
        <w:t>]</w:t>
      </w:r>
      <w:r w:rsidR="00514B10">
        <w:rPr>
          <w:b/>
          <w:bCs/>
          <w:noProof/>
        </w:rPr>
        <w:t xml:space="preserve"> </w:t>
      </w:r>
      <w:r w:rsidR="00514B10">
        <w:rPr>
          <w:b/>
          <w:noProof/>
        </w:rPr>
        <w:t xml:space="preserve">button </w:t>
      </w:r>
      <w:r>
        <w:rPr>
          <w:bCs/>
          <w:noProof/>
          <w:lang w:val="bg-BG"/>
        </w:rPr>
        <w:t>in the</w:t>
      </w:r>
      <w:r>
        <w:rPr>
          <w:b/>
          <w:noProof/>
          <w:lang w:val="bg-BG"/>
        </w:rPr>
        <w:t xml:space="preserve"> </w:t>
      </w:r>
      <w:r w:rsidR="00810166">
        <w:rPr>
          <w:b/>
          <w:noProof/>
        </w:rPr>
        <w:t>Home page view</w:t>
      </w:r>
      <w:r>
        <w:rPr>
          <w:noProof/>
          <w:lang w:val="bg-BG"/>
        </w:rPr>
        <w:t xml:space="preserve"> 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>
        <w:rPr>
          <w:rStyle w:val="CodeChar"/>
        </w:rPr>
        <w:t>Create</w:t>
      </w:r>
      <w:r>
        <w:rPr>
          <w:noProof/>
          <w:lang w:val="bg-BG"/>
        </w:rPr>
        <w:t xml:space="preserve"> </w:t>
      </w:r>
      <w:r w:rsidR="00514B10">
        <w:rPr>
          <w:rStyle w:val="CodeChar"/>
        </w:rPr>
        <w:t>Cause</w:t>
      </w:r>
      <w:r>
        <w:rPr>
          <w:noProof/>
          <w:lang w:val="bg-BG"/>
        </w:rPr>
        <w:t xml:space="preserve"> </w:t>
      </w:r>
      <w:r w:rsidR="00514B10">
        <w:rPr>
          <w:rStyle w:val="CodeChar"/>
        </w:rPr>
        <w:t>View</w:t>
      </w:r>
      <w:r>
        <w:rPr>
          <w:noProof/>
          <w:lang w:val="bg-BG"/>
        </w:rPr>
        <w:t>.</w:t>
      </w:r>
    </w:p>
    <w:p w14:paraId="7C445895" w14:textId="2641220E" w:rsidR="00514B10" w:rsidRPr="009323A8" w:rsidRDefault="001C163B" w:rsidP="00514B10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  <w:lang w:val="bg-BG"/>
        </w:rPr>
        <w:t>The</w:t>
      </w:r>
      <w:r w:rsidR="009323A8">
        <w:rPr>
          <w:noProof/>
        </w:rPr>
        <w:t xml:space="preserve"> input fields must be </w:t>
      </w:r>
      <w:r w:rsidR="009323A8" w:rsidRPr="009323A8">
        <w:rPr>
          <w:b/>
          <w:bCs/>
          <w:noProof/>
        </w:rPr>
        <w:t>non</w:t>
      </w:r>
      <w:r w:rsidR="009323A8">
        <w:rPr>
          <w:noProof/>
        </w:rPr>
        <w:t>-</w:t>
      </w:r>
      <w:r w:rsidR="009323A8" w:rsidRPr="009323A8">
        <w:rPr>
          <w:b/>
          <w:bCs/>
          <w:noProof/>
        </w:rPr>
        <w:t>empty</w:t>
      </w:r>
      <w:r w:rsidR="009323A8">
        <w:rPr>
          <w:noProof/>
        </w:rPr>
        <w:t xml:space="preserve"> </w:t>
      </w:r>
      <w:r w:rsidR="009323A8" w:rsidRPr="009323A8">
        <w:rPr>
          <w:b/>
          <w:bCs/>
          <w:noProof/>
        </w:rPr>
        <w:t>strings</w:t>
      </w:r>
    </w:p>
    <w:p w14:paraId="2BC42A89" w14:textId="1E19CF2F" w:rsidR="009323A8" w:rsidRPr="00514B10" w:rsidRDefault="009323A8" w:rsidP="009323A8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Note that you should add additional two properties (</w:t>
      </w:r>
      <w:r w:rsidRPr="009323A8">
        <w:rPr>
          <w:b/>
          <w:bCs/>
          <w:noProof/>
        </w:rPr>
        <w:t>donors</w:t>
      </w:r>
      <w:r>
        <w:rPr>
          <w:noProof/>
        </w:rPr>
        <w:t xml:space="preserve"> and </w:t>
      </w:r>
      <w:r w:rsidRPr="009323A8">
        <w:rPr>
          <w:b/>
          <w:bCs/>
          <w:noProof/>
        </w:rPr>
        <w:t>collectedFunds</w:t>
      </w:r>
      <w:r>
        <w:rPr>
          <w:noProof/>
        </w:rPr>
        <w:t>)</w:t>
      </w:r>
    </w:p>
    <w:p w14:paraId="0E5C3FB9" w14:textId="12E76AE9" w:rsidR="00486BF0" w:rsidRPr="009323A8" w:rsidRDefault="001C163B" w:rsidP="00514B10">
      <w:pPr>
        <w:pStyle w:val="ListParagraph"/>
        <w:numPr>
          <w:ilvl w:val="0"/>
          <w:numId w:val="27"/>
        </w:numPr>
        <w:rPr>
          <w:noProof/>
        </w:rPr>
      </w:pPr>
      <w:r w:rsidRPr="00486BF0">
        <w:rPr>
          <w:noProof/>
          <w:lang w:val="bg-BG"/>
        </w:rPr>
        <w:t xml:space="preserve">After a </w:t>
      </w:r>
      <w:r w:rsidRPr="00486BF0">
        <w:rPr>
          <w:b/>
          <w:noProof/>
          <w:lang w:val="bg-BG"/>
        </w:rPr>
        <w:t>successful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creation</w:t>
      </w:r>
      <w:r w:rsidR="00486BF0">
        <w:rPr>
          <w:noProof/>
        </w:rPr>
        <w:t xml:space="preserve"> </w:t>
      </w:r>
      <w:r w:rsidRPr="00486BF0">
        <w:rPr>
          <w:noProof/>
          <w:lang w:val="bg-BG"/>
        </w:rPr>
        <w:t xml:space="preserve">the </w:t>
      </w:r>
      <w:r w:rsidR="00514B10">
        <w:rPr>
          <w:rStyle w:val="CodeChar"/>
          <w:rFonts w:asciiTheme="minorHAnsi" w:hAnsiTheme="minorHAnsi" w:cstheme="minorHAnsi"/>
        </w:rPr>
        <w:t>Dashboard</w:t>
      </w:r>
      <w:r w:rsidR="009323A8">
        <w:rPr>
          <w:rStyle w:val="CodeChar"/>
          <w:rFonts w:asciiTheme="minorHAnsi" w:hAnsiTheme="minorHAnsi" w:cstheme="minorHAnsi"/>
        </w:rPr>
        <w:t xml:space="preserve"> </w:t>
      </w:r>
      <w:r w:rsidR="009323A8">
        <w:rPr>
          <w:rStyle w:val="CodeChar"/>
          <w:rFonts w:asciiTheme="minorHAnsi" w:hAnsiTheme="minorHAnsi" w:cstheme="minorHAnsi"/>
          <w:b w:val="0"/>
          <w:bCs/>
        </w:rPr>
        <w:t>or</w:t>
      </w:r>
      <w:r w:rsidR="00514B10">
        <w:rPr>
          <w:rStyle w:val="CodeChar"/>
          <w:rFonts w:asciiTheme="minorHAnsi" w:hAnsiTheme="minorHAnsi" w:cstheme="minorHAnsi"/>
        </w:rPr>
        <w:t xml:space="preserve"> Home Page</w:t>
      </w:r>
      <w:r w:rsidRPr="00486BF0">
        <w:rPr>
          <w:b/>
          <w:noProof/>
          <w:lang w:val="bg-BG"/>
        </w:rPr>
        <w:t xml:space="preserve"> </w:t>
      </w:r>
      <w:r w:rsidRPr="00486BF0">
        <w:rPr>
          <w:noProof/>
          <w:lang w:val="bg-BG"/>
        </w:rPr>
        <w:t>should be shown</w:t>
      </w:r>
    </w:p>
    <w:p w14:paraId="27C1C450" w14:textId="3ED8815C" w:rsidR="001C163B" w:rsidRPr="00486BF0" w:rsidRDefault="001C163B" w:rsidP="00486BF0">
      <w:pPr>
        <w:rPr>
          <w:noProof/>
        </w:rPr>
      </w:pPr>
      <w:r w:rsidRPr="00486BF0">
        <w:rPr>
          <w:noProof/>
          <w:lang w:val="bg-BG"/>
        </w:rPr>
        <w:t xml:space="preserve">The newly </w:t>
      </w:r>
      <w:r>
        <w:rPr>
          <w:noProof/>
        </w:rPr>
        <w:t>created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should be stored in the Kinvey collection "</w:t>
      </w:r>
      <w:r w:rsidR="009323A8">
        <w:rPr>
          <w:rStyle w:val="CodeChar"/>
        </w:rPr>
        <w:t>causes</w:t>
      </w:r>
      <w:r w:rsidRPr="00486BF0">
        <w:rPr>
          <w:noProof/>
          <w:lang w:val="bg-BG"/>
        </w:rPr>
        <w:t>"</w:t>
      </w:r>
      <w:r w:rsidR="00486BF0">
        <w:rPr>
          <w:noProof/>
        </w:rPr>
        <w:t>.</w:t>
      </w:r>
    </w:p>
    <w:p w14:paraId="2282E563" w14:textId="4BCD1920" w:rsidR="00722F9B" w:rsidRDefault="00514B10" w:rsidP="00722F9B">
      <w:pPr>
        <w:rPr>
          <w:b/>
          <w:bCs/>
        </w:rPr>
      </w:pPr>
      <w:r>
        <w:rPr>
          <w:noProof/>
        </w:rPr>
        <w:drawing>
          <wp:inline distT="0" distB="0" distL="0" distR="0" wp14:anchorId="1649B825" wp14:editId="5BD109E0">
            <wp:extent cx="5646818" cy="5863541"/>
            <wp:effectExtent l="19050" t="19050" r="11430" b="234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8558" cy="5865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53F7F" w14:textId="365AC2D2" w:rsidR="00722F9B" w:rsidRDefault="00722F9B" w:rsidP="00722F9B">
      <w:pPr>
        <w:pStyle w:val="Heading3"/>
      </w:pPr>
      <w:r w:rsidRPr="00380BC8">
        <w:rPr>
          <w:highlight w:val="green"/>
        </w:rPr>
        <w:lastRenderedPageBreak/>
        <w:t>Dashboard</w:t>
      </w:r>
      <w:r w:rsidR="000B0335" w:rsidRPr="00380BC8">
        <w:rPr>
          <w:highlight w:val="green"/>
        </w:rPr>
        <w:t xml:space="preserve"> (2</w:t>
      </w:r>
      <w:r w:rsidR="00B23F4C" w:rsidRPr="00380BC8">
        <w:rPr>
          <w:highlight w:val="green"/>
        </w:rPr>
        <w:t>5</w:t>
      </w:r>
      <w:r w:rsidR="000B0335" w:rsidRPr="00380BC8">
        <w:rPr>
          <w:highlight w:val="green"/>
        </w:rPr>
        <w:t>)</w:t>
      </w:r>
    </w:p>
    <w:p w14:paraId="04497C85" w14:textId="6BEA7808" w:rsidR="004A20E3" w:rsidRDefault="00486BF0" w:rsidP="00486BF0">
      <w:r>
        <w:t>By clicking over [</w:t>
      </w:r>
      <w:r w:rsidR="009323A8">
        <w:rPr>
          <w:rFonts w:ascii="Consolas" w:hAnsi="Consolas"/>
          <w:b/>
          <w:bCs/>
        </w:rPr>
        <w:t>$$$$$$$$$$$$$$</w:t>
      </w:r>
      <w:r>
        <w:t xml:space="preserve">] button, the currently logged-in user should be able to see all created </w:t>
      </w:r>
      <w:r w:rsidR="009323A8">
        <w:t>causes</w:t>
      </w:r>
      <w:r>
        <w:t>.</w:t>
      </w:r>
    </w:p>
    <w:p w14:paraId="66562076" w14:textId="25D8ABF4" w:rsidR="00486BF0" w:rsidRPr="00486BF0" w:rsidRDefault="00486BF0" w:rsidP="00486BF0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</w:t>
      </w:r>
      <w:r w:rsidR="004A20E3">
        <w:rPr>
          <w:b/>
          <w:noProof/>
        </w:rPr>
        <w:t>logged-in</w:t>
      </w:r>
      <w:r>
        <w:rPr>
          <w:b/>
          <w:noProof/>
        </w:rPr>
        <w:t xml:space="preserve">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="004A20E3">
        <w:rPr>
          <w:b/>
          <w:noProof/>
        </w:rPr>
        <w:t>Dashboard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727846E6" w14:textId="68B11950" w:rsidR="00486BF0" w:rsidRPr="00486BF0" w:rsidRDefault="00486BF0" w:rsidP="00486BF0">
      <w:r w:rsidRPr="00125D48">
        <w:rPr>
          <w:noProof/>
          <w:lang w:val="bg-BG"/>
        </w:rPr>
        <w:t xml:space="preserve">If there are </w:t>
      </w:r>
      <w:r w:rsidRPr="00125D48">
        <w:rPr>
          <w:b/>
          <w:noProof/>
          <w:lang w:val="bg-BG"/>
        </w:rPr>
        <w:t>NO</w:t>
      </w:r>
      <w:r w:rsidRPr="00125D48">
        <w:rPr>
          <w:noProof/>
          <w:lang w:val="bg-BG"/>
        </w:rPr>
        <w:t xml:space="preserve"> such </w:t>
      </w:r>
      <w:r w:rsidR="00D1413D">
        <w:rPr>
          <w:noProof/>
        </w:rPr>
        <w:t>causes</w:t>
      </w:r>
      <w:r w:rsidRPr="00125D48">
        <w:rPr>
          <w:noProof/>
          <w:lang w:val="bg-BG"/>
        </w:rPr>
        <w:t>, the following view should be displayed</w:t>
      </w:r>
      <w:r>
        <w:rPr>
          <w:noProof/>
        </w:rPr>
        <w:t>.</w:t>
      </w:r>
    </w:p>
    <w:p w14:paraId="431DC2FC" w14:textId="35CEE060" w:rsidR="00722F9B" w:rsidRDefault="00D1413D" w:rsidP="00722F9B">
      <w:r>
        <w:rPr>
          <w:noProof/>
        </w:rPr>
        <w:drawing>
          <wp:inline distT="0" distB="0" distL="0" distR="0" wp14:anchorId="5C828DE0" wp14:editId="5510097C">
            <wp:extent cx="5972810" cy="2722880"/>
            <wp:effectExtent l="19050" t="19050" r="27940" b="203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2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307E2" w14:textId="13BE872D" w:rsidR="004A20E3" w:rsidRDefault="004A20E3" w:rsidP="00722F9B">
      <w:r>
        <w:t>I</w:t>
      </w:r>
      <w:r w:rsidRPr="004A20E3">
        <w:rPr>
          <w:lang w:val="bg-BG"/>
        </w:rPr>
        <w:t xml:space="preserve">f </w:t>
      </w:r>
      <w:proofErr w:type="spellStart"/>
      <w:r w:rsidRPr="004A20E3">
        <w:rPr>
          <w:lang w:val="bg-BG"/>
        </w:rPr>
        <w:t>there</w:t>
      </w:r>
      <w:proofErr w:type="spellEnd"/>
      <w:r w:rsidRPr="004A20E3">
        <w:rPr>
          <w:lang w:val="bg-BG"/>
        </w:rPr>
        <w:t xml:space="preserve"> </w:t>
      </w:r>
      <w:proofErr w:type="spellStart"/>
      <w:r w:rsidRPr="004A20E3">
        <w:rPr>
          <w:lang w:val="bg-BG"/>
        </w:rPr>
        <w:t>is</w:t>
      </w:r>
      <w:proofErr w:type="spellEnd"/>
      <w:r w:rsidRPr="004A20E3">
        <w:rPr>
          <w:lang w:val="bg-BG"/>
        </w:rPr>
        <w:t xml:space="preserve"> </w:t>
      </w:r>
      <w:proofErr w:type="spellStart"/>
      <w:r w:rsidRPr="004A20E3">
        <w:rPr>
          <w:lang w:val="bg-BG"/>
        </w:rPr>
        <w:t>at</w:t>
      </w:r>
      <w:proofErr w:type="spellEnd"/>
      <w:r w:rsidRPr="004A20E3">
        <w:rPr>
          <w:lang w:val="bg-BG"/>
        </w:rPr>
        <w:t xml:space="preserve"> </w:t>
      </w:r>
      <w:proofErr w:type="spellStart"/>
      <w:r w:rsidRPr="004A20E3">
        <w:rPr>
          <w:lang w:val="bg-BG"/>
        </w:rPr>
        <w:t>least</w:t>
      </w:r>
      <w:proofErr w:type="spellEnd"/>
      <w:r w:rsidRPr="004A20E3">
        <w:rPr>
          <w:lang w:val="bg-BG"/>
        </w:rPr>
        <w:t xml:space="preserve"> </w:t>
      </w:r>
      <w:proofErr w:type="spellStart"/>
      <w:r w:rsidRPr="004A20E3">
        <w:rPr>
          <w:b/>
          <w:bCs/>
          <w:lang w:val="bg-BG"/>
        </w:rPr>
        <w:t>one</w:t>
      </w:r>
      <w:proofErr w:type="spellEnd"/>
      <w:r w:rsidRPr="004A20E3">
        <w:rPr>
          <w:b/>
          <w:bCs/>
          <w:lang w:val="bg-BG"/>
        </w:rPr>
        <w:t xml:space="preserve"> </w:t>
      </w:r>
      <w:proofErr w:type="spellStart"/>
      <w:r w:rsidRPr="004A20E3">
        <w:rPr>
          <w:b/>
          <w:bCs/>
          <w:lang w:val="bg-BG"/>
        </w:rPr>
        <w:t>registered</w:t>
      </w:r>
      <w:proofErr w:type="spellEnd"/>
      <w:r w:rsidRPr="004A20E3">
        <w:rPr>
          <w:b/>
          <w:bCs/>
          <w:lang w:val="bg-BG"/>
        </w:rPr>
        <w:t xml:space="preserve"> </w:t>
      </w:r>
      <w:r w:rsidR="00D1413D">
        <w:rPr>
          <w:b/>
          <w:bCs/>
        </w:rPr>
        <w:t>cause</w:t>
      </w:r>
      <w:r>
        <w:rPr>
          <w:b/>
          <w:bCs/>
          <w:lang w:val="bg-BG"/>
        </w:rPr>
        <w:t>,</w:t>
      </w:r>
      <w:r>
        <w:rPr>
          <w:lang w:val="bg-BG"/>
        </w:rPr>
        <w:t xml:space="preserve"> </w:t>
      </w:r>
      <w:r>
        <w:t xml:space="preserve">the </w:t>
      </w:r>
      <w:r w:rsidR="00D1413D">
        <w:t>causes</w:t>
      </w:r>
      <w:r>
        <w:t xml:space="preserve"> must be shown like the example below:</w:t>
      </w:r>
    </w:p>
    <w:p w14:paraId="304A2F8D" w14:textId="6FE00253" w:rsidR="00722F9B" w:rsidRDefault="00722F9B" w:rsidP="00722F9B"/>
    <w:p w14:paraId="3213CF83" w14:textId="70FC339A" w:rsidR="00CD1087" w:rsidRDefault="00D1413D" w:rsidP="00722F9B">
      <w:r>
        <w:rPr>
          <w:noProof/>
        </w:rPr>
        <w:lastRenderedPageBreak/>
        <w:drawing>
          <wp:inline distT="0" distB="0" distL="0" distR="0" wp14:anchorId="16549528" wp14:editId="7CFFCD17">
            <wp:extent cx="5404071" cy="6279662"/>
            <wp:effectExtent l="19050" t="19050" r="25400" b="260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4071" cy="62796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BBFA4" w14:textId="7A3D3566" w:rsidR="00816476" w:rsidRDefault="00816476" w:rsidP="00722F9B"/>
    <w:p w14:paraId="4D0621F8" w14:textId="3BDBF561" w:rsidR="00816476" w:rsidRDefault="00D1413D" w:rsidP="00816476">
      <w:pPr>
        <w:pStyle w:val="Heading3"/>
      </w:pPr>
      <w:r w:rsidRPr="00380BC8">
        <w:rPr>
          <w:highlight w:val="green"/>
        </w:rPr>
        <w:t>Cause</w:t>
      </w:r>
      <w:r w:rsidR="00816476" w:rsidRPr="00380BC8">
        <w:rPr>
          <w:highlight w:val="green"/>
        </w:rPr>
        <w:t xml:space="preserve"> Details</w:t>
      </w:r>
      <w:r w:rsidR="000B0335" w:rsidRPr="00380BC8">
        <w:rPr>
          <w:highlight w:val="green"/>
        </w:rPr>
        <w:t xml:space="preserve"> (1</w:t>
      </w:r>
      <w:r w:rsidR="00B23F4C" w:rsidRPr="00380BC8">
        <w:rPr>
          <w:highlight w:val="green"/>
        </w:rPr>
        <w:t>5</w:t>
      </w:r>
      <w:r w:rsidR="000B0335" w:rsidRPr="00380BC8">
        <w:rPr>
          <w:highlight w:val="green"/>
        </w:rPr>
        <w:t>)</w:t>
      </w:r>
    </w:p>
    <w:p w14:paraId="2676C8FA" w14:textId="23F68034" w:rsidR="00D3711D" w:rsidRDefault="00D3711D" w:rsidP="00D3711D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view details </w:t>
      </w:r>
      <w:r>
        <w:rPr>
          <w:bCs/>
          <w:noProof/>
          <w:lang w:val="bg-BG"/>
        </w:rPr>
        <w:t>about</w:t>
      </w:r>
      <w:r>
        <w:rPr>
          <w:b/>
          <w:noProof/>
          <w:lang w:val="bg-BG"/>
        </w:rPr>
        <w:t xml:space="preserve"> </w:t>
      </w:r>
      <w:r w:rsidR="003E2AAC">
        <w:rPr>
          <w:noProof/>
        </w:rPr>
        <w:t>causes and their donations</w:t>
      </w:r>
      <w:r>
        <w:rPr>
          <w:noProof/>
          <w:lang w:val="bg-BG"/>
        </w:rPr>
        <w:t xml:space="preserve">. </w:t>
      </w:r>
    </w:p>
    <w:p w14:paraId="7BADEE2F" w14:textId="69B1A563" w:rsidR="00D3711D" w:rsidRPr="00D3711D" w:rsidRDefault="00D3711D" w:rsidP="00D3711D">
      <w:pPr>
        <w:rPr>
          <w:noProof/>
        </w:rPr>
      </w:pPr>
      <w:r>
        <w:rPr>
          <w:noProof/>
          <w:lang w:val="bg-BG"/>
        </w:rPr>
        <w:t xml:space="preserve">Clicking the </w:t>
      </w:r>
      <w:r>
        <w:rPr>
          <w:bCs/>
          <w:noProof/>
          <w:lang w:val="bg-BG"/>
        </w:rPr>
        <w:t>[</w:t>
      </w:r>
      <w:r w:rsidR="00810166">
        <w:rPr>
          <w:rStyle w:val="CodeChar"/>
        </w:rPr>
        <w:t>Become a donor $$$</w:t>
      </w:r>
      <w:r>
        <w:rPr>
          <w:bCs/>
          <w:noProof/>
          <w:lang w:val="bg-BG"/>
        </w:rPr>
        <w:t>]</w:t>
      </w:r>
      <w:r>
        <w:rPr>
          <w:b/>
          <w:noProof/>
          <w:lang w:val="bg-BG"/>
        </w:rPr>
        <w:t xml:space="preserve"> link </w:t>
      </w:r>
      <w:r>
        <w:rPr>
          <w:bCs/>
          <w:noProof/>
          <w:lang w:val="bg-BG"/>
        </w:rPr>
        <w:t xml:space="preserve">in of a </w:t>
      </w:r>
      <w:r>
        <w:rPr>
          <w:b/>
          <w:noProof/>
          <w:lang w:val="bg-BG"/>
        </w:rPr>
        <w:t xml:space="preserve">particular </w:t>
      </w:r>
      <w:r w:rsidR="00810166">
        <w:rPr>
          <w:b/>
          <w:noProof/>
        </w:rPr>
        <w:t>cause</w:t>
      </w:r>
      <w:r>
        <w:rPr>
          <w:bCs/>
          <w:noProof/>
          <w:lang w:val="bg-BG"/>
        </w:rPr>
        <w:t xml:space="preserve"> </w:t>
      </w:r>
      <w:r>
        <w:rPr>
          <w:noProof/>
          <w:lang w:val="bg-BG"/>
        </w:rPr>
        <w:t xml:space="preserve">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 w:rsidR="00810166">
        <w:rPr>
          <w:rStyle w:val="CodeChar"/>
        </w:rPr>
        <w:t>Cause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Details</w:t>
      </w:r>
      <w:r>
        <w:rPr>
          <w:noProof/>
          <w:lang w:val="bg-BG"/>
        </w:rPr>
        <w:t xml:space="preserve"> </w:t>
      </w:r>
      <w:r w:rsidR="00810166">
        <w:rPr>
          <w:rStyle w:val="CodeChar"/>
        </w:rPr>
        <w:t>view</w:t>
      </w:r>
      <w:r>
        <w:rPr>
          <w:noProof/>
        </w:rPr>
        <w:t>, where</w:t>
      </w:r>
      <w:r w:rsidR="00810166">
        <w:rPr>
          <w:noProof/>
        </w:rPr>
        <w:t xml:space="preserve"> the cause's </w:t>
      </w:r>
      <w:r w:rsidR="00810166" w:rsidRPr="00810166">
        <w:rPr>
          <w:b/>
          <w:bCs/>
          <w:noProof/>
        </w:rPr>
        <w:t>name</w:t>
      </w:r>
      <w:r w:rsidR="00810166">
        <w:rPr>
          <w:noProof/>
        </w:rPr>
        <w:t xml:space="preserve">, </w:t>
      </w:r>
      <w:r w:rsidR="00810166" w:rsidRPr="00810166">
        <w:rPr>
          <w:b/>
          <w:bCs/>
          <w:noProof/>
        </w:rPr>
        <w:t>pictureUrl</w:t>
      </w:r>
      <w:r w:rsidR="00810166">
        <w:rPr>
          <w:noProof/>
        </w:rPr>
        <w:t xml:space="preserve">, </w:t>
      </w:r>
      <w:r w:rsidR="00810166" w:rsidRPr="00810166">
        <w:rPr>
          <w:b/>
          <w:bCs/>
          <w:noProof/>
        </w:rPr>
        <w:t>collected</w:t>
      </w:r>
      <w:r w:rsidR="00810166">
        <w:rPr>
          <w:noProof/>
        </w:rPr>
        <w:t xml:space="preserve"> and </w:t>
      </w:r>
      <w:r w:rsidR="00810166" w:rsidRPr="00810166">
        <w:rPr>
          <w:b/>
          <w:bCs/>
          <w:noProof/>
        </w:rPr>
        <w:t>needed</w:t>
      </w:r>
      <w:r w:rsidR="00810166">
        <w:rPr>
          <w:noProof/>
        </w:rPr>
        <w:t xml:space="preserve"> </w:t>
      </w:r>
      <w:r w:rsidR="00810166" w:rsidRPr="00810166">
        <w:rPr>
          <w:b/>
          <w:bCs/>
          <w:noProof/>
        </w:rPr>
        <w:t>funds</w:t>
      </w:r>
      <w:r w:rsidR="00810166">
        <w:rPr>
          <w:noProof/>
        </w:rPr>
        <w:t xml:space="preserve">, </w:t>
      </w:r>
      <w:r w:rsidR="00810166" w:rsidRPr="00810166">
        <w:rPr>
          <w:b/>
          <w:bCs/>
          <w:noProof/>
        </w:rPr>
        <w:t>description</w:t>
      </w:r>
      <w:r w:rsidR="00810166">
        <w:rPr>
          <w:noProof/>
        </w:rPr>
        <w:t xml:space="preserve"> and </w:t>
      </w:r>
      <w:r w:rsidR="00810166" w:rsidRPr="00810166">
        <w:rPr>
          <w:b/>
          <w:bCs/>
          <w:noProof/>
        </w:rPr>
        <w:t>donors</w:t>
      </w:r>
      <w:r>
        <w:rPr>
          <w:noProof/>
        </w:rPr>
        <w:t xml:space="preserve"> are shown in the format below on the picture.</w:t>
      </w:r>
    </w:p>
    <w:p w14:paraId="2F7F09E3" w14:textId="2D089F58" w:rsidR="00162197" w:rsidRDefault="00D1413D" w:rsidP="00816476">
      <w:r>
        <w:rPr>
          <w:noProof/>
        </w:rPr>
        <w:lastRenderedPageBreak/>
        <w:drawing>
          <wp:inline distT="0" distB="0" distL="0" distR="0" wp14:anchorId="6F18B6C3" wp14:editId="00160780">
            <wp:extent cx="5635692" cy="6442759"/>
            <wp:effectExtent l="19050" t="19050" r="22225" b="152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7163" cy="6444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5C324" w14:textId="29AC238E" w:rsidR="00D1413D" w:rsidRDefault="00D1413D" w:rsidP="00816476"/>
    <w:p w14:paraId="7184897C" w14:textId="0E1BAD23" w:rsidR="00D1413D" w:rsidRDefault="00D1413D" w:rsidP="00D1413D">
      <w:pPr>
        <w:pStyle w:val="Heading3"/>
      </w:pPr>
      <w:r w:rsidRPr="00380BC8">
        <w:rPr>
          <w:highlight w:val="green"/>
        </w:rPr>
        <w:t>Edit Cause (15)</w:t>
      </w:r>
    </w:p>
    <w:p w14:paraId="049B4619" w14:textId="67385FE0" w:rsidR="00D1413D" w:rsidRPr="00125D48" w:rsidRDefault="00D1413D" w:rsidP="00D1413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>edit</w:t>
      </w:r>
      <w:r w:rsidR="00810166">
        <w:rPr>
          <w:b/>
          <w:noProof/>
        </w:rPr>
        <w:t xml:space="preserve"> (Make a donations) to others causes</w:t>
      </w:r>
      <w:r w:rsidRPr="00125D48">
        <w:rPr>
          <w:noProof/>
          <w:lang w:val="bg-BG"/>
        </w:rPr>
        <w:t xml:space="preserve">. </w:t>
      </w:r>
    </w:p>
    <w:p w14:paraId="53DCDDDC" w14:textId="69BAC394" w:rsidR="00D1413D" w:rsidRPr="00810166" w:rsidRDefault="00D1413D" w:rsidP="00D1413D">
      <w:pPr>
        <w:rPr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810166">
        <w:rPr>
          <w:rStyle w:val="CodeChar"/>
        </w:rPr>
        <w:t>Make the donation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810166">
        <w:rPr>
          <w:b/>
          <w:noProof/>
        </w:rPr>
        <w:t>cause</w:t>
      </w:r>
      <w:r>
        <w:rPr>
          <w:bCs/>
          <w:noProof/>
        </w:rPr>
        <w:t xml:space="preserve">, </w:t>
      </w:r>
      <w:r>
        <w:rPr>
          <w:noProof/>
        </w:rPr>
        <w:t xml:space="preserve">a </w:t>
      </w:r>
      <w:r w:rsidRPr="004E54D6">
        <w:rPr>
          <w:noProof/>
        </w:rPr>
        <w:t>put</w:t>
      </w:r>
      <w:r>
        <w:rPr>
          <w:noProof/>
        </w:rPr>
        <w:t xml:space="preserve"> request should be send to the </w:t>
      </w:r>
      <w:r w:rsidR="00810166">
        <w:rPr>
          <w:b/>
          <w:bCs/>
          <w:noProof/>
        </w:rPr>
        <w:t>causes</w:t>
      </w:r>
      <w:r>
        <w:rPr>
          <w:noProof/>
        </w:rPr>
        <w:t xml:space="preserve"> </w:t>
      </w:r>
      <w:r w:rsidRPr="004E54D6">
        <w:rPr>
          <w:b/>
          <w:bCs/>
          <w:noProof/>
        </w:rPr>
        <w:t>collections</w:t>
      </w:r>
      <w:r>
        <w:rPr>
          <w:noProof/>
        </w:rPr>
        <w:t xml:space="preserve"> and the current </w:t>
      </w:r>
      <w:r w:rsidR="00810166">
        <w:rPr>
          <w:noProof/>
        </w:rPr>
        <w:t>cause'</w:t>
      </w:r>
      <w:r w:rsidR="00810166" w:rsidRPr="00810166">
        <w:rPr>
          <w:b/>
          <w:bCs/>
          <w:noProof/>
        </w:rPr>
        <w:t>collected funds</w:t>
      </w:r>
      <w:r>
        <w:rPr>
          <w:noProof/>
        </w:rPr>
        <w:t xml:space="preserve"> </w:t>
      </w:r>
      <w:r w:rsidRPr="00810166">
        <w:rPr>
          <w:noProof/>
        </w:rPr>
        <w:t>should be changed</w:t>
      </w:r>
      <w:r w:rsidR="00810166">
        <w:rPr>
          <w:b/>
          <w:bCs/>
          <w:noProof/>
        </w:rPr>
        <w:t xml:space="preserve"> </w:t>
      </w:r>
      <w:r w:rsidR="00810166">
        <w:rPr>
          <w:noProof/>
        </w:rPr>
        <w:t>(</w:t>
      </w:r>
      <w:r w:rsidR="00810166" w:rsidRPr="00810166">
        <w:rPr>
          <w:b/>
          <w:bCs/>
          <w:noProof/>
        </w:rPr>
        <w:t>increased</w:t>
      </w:r>
      <w:r w:rsidR="00810166">
        <w:rPr>
          <w:noProof/>
        </w:rPr>
        <w:t xml:space="preserve"> with the </w:t>
      </w:r>
      <w:r w:rsidR="00810166" w:rsidRPr="00810166">
        <w:rPr>
          <w:b/>
          <w:bCs/>
          <w:noProof/>
        </w:rPr>
        <w:t>given value</w:t>
      </w:r>
      <w:r w:rsidR="00810166">
        <w:rPr>
          <w:noProof/>
        </w:rPr>
        <w:t>)</w:t>
      </w:r>
      <w:r>
        <w:rPr>
          <w:noProof/>
        </w:rPr>
        <w:t>.</w:t>
      </w:r>
    </w:p>
    <w:p w14:paraId="5B382447" w14:textId="426EDC02" w:rsidR="00D1413D" w:rsidRDefault="00D1413D" w:rsidP="00D1413D">
      <w:r>
        <w:rPr>
          <w:noProof/>
        </w:rPr>
        <w:lastRenderedPageBreak/>
        <w:drawing>
          <wp:inline distT="0" distB="0" distL="0" distR="0" wp14:anchorId="4FE79463" wp14:editId="79D49E11">
            <wp:extent cx="5972810" cy="6590030"/>
            <wp:effectExtent l="19050" t="19050" r="27940" b="203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59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1F9B6" w14:textId="77777777" w:rsidR="00D1413D" w:rsidRDefault="00D1413D" w:rsidP="00D1413D">
      <w:pPr>
        <w:pStyle w:val="Heading3"/>
      </w:pPr>
      <w:r w:rsidRPr="00380BC8">
        <w:rPr>
          <w:highlight w:val="green"/>
        </w:rPr>
        <w:t>Delete Offer (5)</w:t>
      </w:r>
    </w:p>
    <w:p w14:paraId="07558AB2" w14:textId="64CA48B0" w:rsidR="00D1413D" w:rsidRPr="00125D48" w:rsidRDefault="00D1413D" w:rsidP="00D1413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>delete their</w:t>
      </w:r>
      <w:r w:rsidRPr="00125D48">
        <w:rPr>
          <w:noProof/>
          <w:lang w:val="bg-BG"/>
        </w:rPr>
        <w:t xml:space="preserve"> </w:t>
      </w:r>
      <w:r w:rsidR="003E2AAC">
        <w:rPr>
          <w:noProof/>
        </w:rPr>
        <w:t>causes</w:t>
      </w:r>
      <w:r w:rsidRPr="00125D48">
        <w:rPr>
          <w:noProof/>
          <w:lang w:val="bg-BG"/>
        </w:rPr>
        <w:t xml:space="preserve">. </w:t>
      </w:r>
    </w:p>
    <w:p w14:paraId="77B67E64" w14:textId="77777777" w:rsidR="00D1413D" w:rsidRDefault="00D1413D" w:rsidP="00D1413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an </w:t>
      </w:r>
      <w:r>
        <w:rPr>
          <w:b/>
          <w:noProof/>
        </w:rPr>
        <w:t>particular offer</w:t>
      </w:r>
      <w:r>
        <w:rPr>
          <w:bCs/>
          <w:noProof/>
        </w:rPr>
        <w:t xml:space="preserve"> </w:t>
      </w:r>
      <w:r w:rsidRPr="00125D48">
        <w:rPr>
          <w:noProof/>
          <w:lang w:val="bg-BG"/>
        </w:rPr>
        <w:t xml:space="preserve">the </w:t>
      </w:r>
      <w:r>
        <w:rPr>
          <w:rStyle w:val="CodeChar"/>
        </w:rPr>
        <w:t>Offer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</w:t>
      </w:r>
      <w:r>
        <w:rPr>
          <w:rStyle w:val="CodeChar"/>
        </w:rPr>
        <w:t>lete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 xml:space="preserve"> should</w:t>
      </w:r>
      <w:r>
        <w:rPr>
          <w:noProof/>
        </w:rPr>
        <w:t xml:space="preserve"> be displayed with already filled information about that offer, but all input fields are disabled.</w:t>
      </w:r>
    </w:p>
    <w:p w14:paraId="2F1BB738" w14:textId="52946EF0" w:rsidR="00D1413D" w:rsidRPr="00E93ACE" w:rsidRDefault="00D1413D" w:rsidP="00D1413D">
      <w:pPr>
        <w:rPr>
          <w:noProof/>
          <w:lang w:val="bg-BG"/>
        </w:rPr>
      </w:pPr>
      <w:r>
        <w:rPr>
          <w:noProof/>
        </w:rPr>
        <w:lastRenderedPageBreak/>
        <w:t>If the [</w:t>
      </w:r>
      <w:r w:rsidR="00810166">
        <w:rPr>
          <w:rFonts w:ascii="Consolas" w:hAnsi="Consolas"/>
          <w:b/>
          <w:bCs/>
          <w:noProof/>
        </w:rPr>
        <w:t>Close the cause</w:t>
      </w:r>
      <w:r>
        <w:rPr>
          <w:noProof/>
        </w:rPr>
        <w:t xml:space="preserve">] button in the </w:t>
      </w:r>
      <w:r w:rsidR="00810166">
        <w:rPr>
          <w:b/>
          <w:bCs/>
          <w:noProof/>
        </w:rPr>
        <w:t>Cause</w:t>
      </w:r>
      <w:r w:rsidRPr="00162197">
        <w:rPr>
          <w:b/>
          <w:bCs/>
          <w:noProof/>
        </w:rPr>
        <w:t xml:space="preserve"> </w:t>
      </w:r>
      <w:r w:rsidR="00810166">
        <w:rPr>
          <w:b/>
          <w:bCs/>
          <w:noProof/>
        </w:rPr>
        <w:t>Details View</w:t>
      </w:r>
      <w:r>
        <w:rPr>
          <w:noProof/>
        </w:rPr>
        <w:t xml:space="preserve">, the current offer must be </w:t>
      </w:r>
      <w:r w:rsidRPr="00162197">
        <w:rPr>
          <w:b/>
          <w:bCs/>
          <w:noProof/>
        </w:rPr>
        <w:t>deleted</w:t>
      </w:r>
      <w:r>
        <w:rPr>
          <w:noProof/>
        </w:rPr>
        <w:t xml:space="preserve"> from the DOM and from the Kinvey collection.</w:t>
      </w:r>
    </w:p>
    <w:p w14:paraId="112E3C2B" w14:textId="2370C2D5" w:rsidR="00D1413D" w:rsidRPr="00810166" w:rsidRDefault="00D1413D" w:rsidP="00D1413D">
      <w:pPr>
        <w:rPr>
          <w:noProof/>
          <w:lang w:val="bg-BG"/>
        </w:rPr>
      </w:pPr>
      <w:r w:rsidRPr="00162197">
        <w:rPr>
          <w:noProof/>
          <w:lang w:val="bg-BG"/>
        </w:rPr>
        <w:t xml:space="preserve">After </w:t>
      </w:r>
      <w:r w:rsidRPr="00162197">
        <w:rPr>
          <w:b/>
          <w:noProof/>
          <w:lang w:val="bg-BG"/>
        </w:rPr>
        <w:t>successful</w:t>
      </w:r>
      <w:r w:rsidRPr="00162197">
        <w:rPr>
          <w:noProof/>
          <w:lang w:val="bg-BG"/>
        </w:rPr>
        <w:t xml:space="preserve"> </w:t>
      </w:r>
      <w:r>
        <w:rPr>
          <w:b/>
          <w:bCs/>
          <w:noProof/>
        </w:rPr>
        <w:t>offer</w:t>
      </w:r>
      <w:r w:rsidRPr="00162197">
        <w:rPr>
          <w:b/>
          <w:bCs/>
          <w:noProof/>
          <w:lang w:val="bg-BG"/>
        </w:rPr>
        <w:t xml:space="preserve"> delete</w:t>
      </w:r>
      <w:r w:rsidRPr="00162197">
        <w:rPr>
          <w:noProof/>
          <w:lang w:val="bg-BG"/>
        </w:rPr>
        <w:t xml:space="preserve"> a</w:t>
      </w:r>
      <w:r>
        <w:rPr>
          <w:noProof/>
        </w:rPr>
        <w:t xml:space="preserve"> </w:t>
      </w:r>
      <w:r w:rsidRPr="00162197">
        <w:rPr>
          <w:b/>
          <w:bCs/>
          <w:noProof/>
        </w:rPr>
        <w:t>Dashboard page</w:t>
      </w:r>
      <w:r>
        <w:rPr>
          <w:b/>
          <w:bCs/>
          <w:noProof/>
        </w:rPr>
        <w:t xml:space="preserve"> </w:t>
      </w:r>
      <w:r>
        <w:rPr>
          <w:noProof/>
        </w:rPr>
        <w:t>must be shown.</w:t>
      </w:r>
      <w:r w:rsidRPr="00162197">
        <w:rPr>
          <w:b/>
          <w:noProof/>
          <w:lang w:val="bg-BG"/>
        </w:rPr>
        <w:t xml:space="preserve"> </w:t>
      </w:r>
    </w:p>
    <w:p w14:paraId="35C6F9A4" w14:textId="77777777" w:rsidR="00D1413D" w:rsidRDefault="00D1413D" w:rsidP="00D1413D">
      <w:r>
        <w:rPr>
          <w:noProof/>
        </w:rPr>
        <w:drawing>
          <wp:inline distT="0" distB="0" distL="0" distR="0" wp14:anchorId="2D63CF03" wp14:editId="69097609">
            <wp:extent cx="5972810" cy="6714490"/>
            <wp:effectExtent l="19050" t="19050" r="27940" b="101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71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AFE30" w14:textId="77777777" w:rsidR="00D1413D" w:rsidRPr="00816476" w:rsidRDefault="00D1413D" w:rsidP="00D1413D"/>
    <w:p w14:paraId="4BDCD281" w14:textId="77777777" w:rsidR="00D1413D" w:rsidRDefault="00D1413D" w:rsidP="00816476"/>
    <w:p w14:paraId="34F1A887" w14:textId="351F507C" w:rsidR="003D0171" w:rsidRDefault="003D0171" w:rsidP="00162197">
      <w:pPr>
        <w:pStyle w:val="Heading3"/>
      </w:pPr>
      <w:r>
        <w:lastRenderedPageBreak/>
        <w:t>BONUS</w:t>
      </w:r>
      <w:r w:rsidR="00162197">
        <w:t>ES</w:t>
      </w:r>
      <w:r w:rsidR="000F189A">
        <w:t xml:space="preserve"> (</w:t>
      </w:r>
      <w:r w:rsidR="00B46C57">
        <w:t>5</w:t>
      </w:r>
      <w:r w:rsidR="000F189A">
        <w:t>)</w:t>
      </w:r>
      <w:r w:rsidR="000B0335">
        <w:t xml:space="preserve"> </w:t>
      </w:r>
    </w:p>
    <w:p w14:paraId="0680550B" w14:textId="3AC60E73" w:rsidR="00162197" w:rsidRDefault="00162197" w:rsidP="00162197">
      <w:pPr>
        <w:pStyle w:val="Heading4"/>
        <w:rPr>
          <w:noProof/>
        </w:rPr>
      </w:pPr>
      <w:r w:rsidRPr="00380BC8">
        <w:rPr>
          <w:noProof/>
          <w:highlight w:val="green"/>
        </w:rPr>
        <w:t>Notifications</w:t>
      </w:r>
      <w:r w:rsidR="000B0335" w:rsidRPr="00380BC8">
        <w:rPr>
          <w:noProof/>
          <w:highlight w:val="green"/>
        </w:rPr>
        <w:t xml:space="preserve"> (5)</w:t>
      </w:r>
    </w:p>
    <w:p w14:paraId="044B420B" w14:textId="29039B34" w:rsidR="00162197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In case of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action</w:t>
      </w:r>
      <w:r w:rsidR="0096191B">
        <w:rPr>
          <w:noProof/>
        </w:rPr>
        <w:t xml:space="preserve"> (create </w:t>
      </w:r>
      <w:r w:rsidR="00810166">
        <w:rPr>
          <w:noProof/>
        </w:rPr>
        <w:t>cause</w:t>
      </w:r>
      <w:r w:rsidR="0096191B">
        <w:rPr>
          <w:noProof/>
        </w:rPr>
        <w:t>, login, registration, edit, delete)</w:t>
      </w:r>
      <w:r>
        <w:rPr>
          <w:noProof/>
          <w:lang w:val="bg-BG"/>
        </w:rPr>
        <w:t xml:space="preserve">, a </w:t>
      </w:r>
      <w:r>
        <w:rPr>
          <w:b/>
          <w:noProof/>
          <w:lang w:val="bg-BG"/>
        </w:rPr>
        <w:t>notification message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 xml:space="preserve">(green) </w:t>
      </w:r>
      <w:r>
        <w:rPr>
          <w:noProof/>
          <w:lang w:val="bg-BG"/>
        </w:rPr>
        <w:t xml:space="preserve">should be shown, which disappears manually when the user clicks it. </w:t>
      </w:r>
    </w:p>
    <w:p w14:paraId="56315891" w14:textId="7153AC13" w:rsidR="00162197" w:rsidRDefault="00810166" w:rsidP="00162197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 wp14:anchorId="7BD3F078" wp14:editId="62B7945D">
            <wp:extent cx="5972810" cy="655320"/>
            <wp:effectExtent l="19050" t="19050" r="2794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55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1F91D6" w14:textId="496A5D7D" w:rsidR="00162197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In case of </w:t>
      </w:r>
      <w:r>
        <w:rPr>
          <w:b/>
          <w:noProof/>
          <w:lang w:val="bg-BG"/>
        </w:rPr>
        <w:t>error</w:t>
      </w:r>
      <w:r w:rsidR="0096191B">
        <w:rPr>
          <w:b/>
          <w:noProof/>
        </w:rPr>
        <w:t xml:space="preserve"> </w:t>
      </w:r>
      <w:r w:rsidR="0096191B">
        <w:rPr>
          <w:bCs/>
          <w:noProof/>
        </w:rPr>
        <w:t>(wrong passwords, wrong ajax call, authorization, etc...)</w:t>
      </w:r>
      <w:r>
        <w:rPr>
          <w:noProof/>
          <w:lang w:val="bg-BG"/>
        </w:rPr>
        <w:t xml:space="preserve">, an </w:t>
      </w:r>
      <w:r>
        <w:rPr>
          <w:b/>
          <w:noProof/>
          <w:lang w:val="bg-BG"/>
        </w:rPr>
        <w:t>error notification message (red)</w:t>
      </w:r>
      <w:r>
        <w:rPr>
          <w:noProof/>
          <w:lang w:val="bg-BG"/>
        </w:rPr>
        <w:t xml:space="preserve"> should be shown, which disappears on user click.</w:t>
      </w:r>
    </w:p>
    <w:p w14:paraId="5C2A8C71" w14:textId="695583D8" w:rsidR="00162197" w:rsidRPr="00A823ED" w:rsidRDefault="00810166" w:rsidP="00162197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 wp14:anchorId="10AFD5FB" wp14:editId="13D6606B">
            <wp:extent cx="5972810" cy="1110615"/>
            <wp:effectExtent l="19050" t="19050" r="2794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10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AB2C0" w14:textId="77777777" w:rsidR="00162197" w:rsidRPr="00A823ED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During the </w:t>
      </w:r>
      <w:r>
        <w:rPr>
          <w:b/>
          <w:noProof/>
          <w:lang w:val="bg-BG"/>
        </w:rPr>
        <w:t>AJAX calls</w:t>
      </w:r>
      <w:r>
        <w:rPr>
          <w:noProof/>
          <w:lang w:val="bg-BG"/>
        </w:rPr>
        <w:t xml:space="preserve"> a </w:t>
      </w:r>
      <w:r>
        <w:rPr>
          <w:b/>
          <w:noProof/>
          <w:lang w:val="bg-BG"/>
        </w:rPr>
        <w:t>loading notification message (blue)</w:t>
      </w:r>
      <w:r>
        <w:rPr>
          <w:noProof/>
          <w:lang w:val="bg-BG"/>
        </w:rPr>
        <w:t xml:space="preserve"> should be shown. It should disappear automatically as soon as the AJAX call is completed.</w:t>
      </w:r>
    </w:p>
    <w:p w14:paraId="150694A2" w14:textId="69735EF3" w:rsidR="0015394F" w:rsidRDefault="00810166" w:rsidP="00810166">
      <w:pPr>
        <w:ind w:firstLine="360"/>
      </w:pPr>
      <w:r>
        <w:rPr>
          <w:noProof/>
        </w:rPr>
        <w:drawing>
          <wp:inline distT="0" distB="0" distL="0" distR="0" wp14:anchorId="6902C2E3" wp14:editId="410B6616">
            <wp:extent cx="5972810" cy="624840"/>
            <wp:effectExtent l="19050" t="19050" r="2794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24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642C2" w14:textId="4DABAFAB" w:rsidR="00043252" w:rsidRDefault="00043252" w:rsidP="00043252">
      <w:pPr>
        <w:pStyle w:val="Heading3"/>
      </w:pPr>
      <w:r>
        <w:t>Note</w:t>
      </w:r>
    </w:p>
    <w:p w14:paraId="3311354A" w14:textId="54EB1CBC" w:rsidR="00043252" w:rsidRDefault="00043252" w:rsidP="00043252">
      <w:pPr>
        <w:rPr>
          <w:b/>
          <w:bCs/>
          <w:u w:val="single"/>
        </w:rPr>
      </w:pPr>
      <w:r w:rsidRPr="00043252">
        <w:rPr>
          <w:b/>
          <w:bCs/>
          <w:u w:val="single"/>
        </w:rPr>
        <w:t>Each view should have his own unique and properly named action (</w:t>
      </w:r>
      <w:proofErr w:type="spellStart"/>
      <w:r w:rsidRPr="00043252">
        <w:rPr>
          <w:b/>
          <w:bCs/>
          <w:u w:val="single"/>
        </w:rPr>
        <w:t>url</w:t>
      </w:r>
      <w:proofErr w:type="spellEnd"/>
      <w:r w:rsidRPr="00043252">
        <w:rPr>
          <w:b/>
          <w:bCs/>
          <w:u w:val="single"/>
        </w:rPr>
        <w:t>), to be able to get the full points from each section</w:t>
      </w:r>
      <w:r>
        <w:rPr>
          <w:b/>
          <w:bCs/>
          <w:u w:val="single"/>
        </w:rPr>
        <w:t>.</w:t>
      </w:r>
    </w:p>
    <w:p w14:paraId="5ABA494A" w14:textId="77777777" w:rsidR="00043252" w:rsidRPr="00043252" w:rsidRDefault="00043252" w:rsidP="00043252">
      <w:pPr>
        <w:rPr>
          <w:b/>
          <w:bCs/>
          <w:u w:val="single"/>
        </w:rPr>
      </w:pPr>
    </w:p>
    <w:p w14:paraId="1AAF589D" w14:textId="2ECE9026" w:rsidR="0015394F" w:rsidRPr="00810166" w:rsidRDefault="0015394F" w:rsidP="00043252">
      <w:pPr>
        <w:jc w:val="center"/>
        <w:rPr>
          <w:rFonts w:ascii="Consolas" w:hAnsi="Consolas"/>
          <w:i/>
          <w:iCs/>
          <w:sz w:val="96"/>
          <w:szCs w:val="96"/>
        </w:rPr>
      </w:pPr>
      <w:r w:rsidRPr="00810166">
        <w:rPr>
          <w:rFonts w:ascii="Consolas" w:hAnsi="Consolas"/>
          <w:i/>
          <w:iCs/>
          <w:sz w:val="96"/>
          <w:szCs w:val="96"/>
        </w:rPr>
        <w:t>GOOD</w:t>
      </w:r>
      <w:r w:rsidR="00043252" w:rsidRPr="00810166">
        <w:rPr>
          <w:rFonts w:ascii="Consolas" w:hAnsi="Consolas"/>
          <w:i/>
          <w:iCs/>
          <w:sz w:val="96"/>
          <w:szCs w:val="96"/>
        </w:rPr>
        <w:t xml:space="preserve"> </w:t>
      </w:r>
      <w:proofErr w:type="gramStart"/>
      <w:r w:rsidRPr="00810166">
        <w:rPr>
          <w:rFonts w:ascii="Consolas" w:hAnsi="Consolas"/>
          <w:i/>
          <w:iCs/>
          <w:sz w:val="96"/>
          <w:szCs w:val="96"/>
        </w:rPr>
        <w:t>LUCK</w:t>
      </w:r>
      <w:r w:rsidR="00810166">
        <w:rPr>
          <w:rFonts w:ascii="Consolas" w:hAnsi="Consolas"/>
          <w:i/>
          <w:iCs/>
          <w:sz w:val="96"/>
          <w:szCs w:val="96"/>
        </w:rPr>
        <w:t>!</w:t>
      </w:r>
      <w:r w:rsidR="00810166" w:rsidRPr="00810166">
        <w:rPr>
          <mc:AlternateContent>
            <mc:Choice Requires="w16se">
              <w:rFonts w:ascii="Consolas" w:hAnsi="Consolas"/>
            </mc:Choice>
            <mc:Fallback>
              <w:rFonts w:ascii="Segoe UI Emoji" w:eastAsia="Segoe UI Emoji" w:hAnsi="Segoe UI Emoji" w:cs="Segoe UI Emoji"/>
            </mc:Fallback>
          </mc:AlternateContent>
          <w:i/>
          <w:iCs/>
          <w:sz w:val="96"/>
          <w:szCs w:val="9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proofErr w:type="gramEnd"/>
    </w:p>
    <w:p w14:paraId="5916BC45" w14:textId="77777777" w:rsidR="0015394F" w:rsidRPr="00816476" w:rsidRDefault="0015394F" w:rsidP="00816476"/>
    <w:sectPr w:rsidR="0015394F" w:rsidRPr="00816476">
      <w:footerReference w:type="default" r:id="rId36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A2AFB6" w14:textId="77777777" w:rsidR="00D00B5D" w:rsidRDefault="00D00B5D" w:rsidP="004A2906">
      <w:pPr>
        <w:spacing w:before="0" w:after="0" w:line="240" w:lineRule="auto"/>
      </w:pPr>
      <w:r>
        <w:separator/>
      </w:r>
    </w:p>
  </w:endnote>
  <w:endnote w:type="continuationSeparator" w:id="0">
    <w:p w14:paraId="115B6686" w14:textId="77777777" w:rsidR="00D00B5D" w:rsidRDefault="00D00B5D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72E016" w14:textId="77777777" w:rsidR="00D224D9" w:rsidRPr="00AC77AD" w:rsidRDefault="00D224D9" w:rsidP="00D224D9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3F9863A" wp14:editId="769F4A9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57FD75CB" wp14:editId="319CDF2A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A2A0FBE" wp14:editId="6AAAE2C8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DA8B7E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8CB0F0A" wp14:editId="610CBA3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E2457DA" w14:textId="77777777" w:rsidR="00D224D9" w:rsidRPr="008C2B83" w:rsidRDefault="00D224D9" w:rsidP="00D224D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CB0F0A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4E2457DA" w14:textId="77777777" w:rsidR="00D224D9" w:rsidRPr="008C2B83" w:rsidRDefault="00D224D9" w:rsidP="00D224D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04FAF2F" wp14:editId="4C007F8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5A57918" w14:textId="77777777" w:rsidR="00D224D9" w:rsidRDefault="00D224D9" w:rsidP="00D224D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4FAF2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5A57918" w14:textId="77777777" w:rsidR="00D224D9" w:rsidRDefault="00D224D9" w:rsidP="00D224D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A2A507D" wp14:editId="545EA67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23A1FC3" w14:textId="77777777" w:rsidR="00D224D9" w:rsidRDefault="00D224D9" w:rsidP="00D224D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AE12DF7" w14:textId="77777777" w:rsidR="00D224D9" w:rsidRDefault="00D224D9" w:rsidP="00D224D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EFCC89" wp14:editId="1F86623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1718AAE" wp14:editId="7BE1F45F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68E570" wp14:editId="2136C18C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CABD2C1" wp14:editId="76C1071C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3AA492" wp14:editId="72C8685A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583371" wp14:editId="0BBA3B83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89D2AE" wp14:editId="7C6418A0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711B3E8" wp14:editId="6D2F868C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499CB3" wp14:editId="4A0D51F9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0E9A37" wp14:editId="573F2B3D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2A507D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123A1FC3" w14:textId="77777777" w:rsidR="00D224D9" w:rsidRDefault="00D224D9" w:rsidP="00D224D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AE12DF7" w14:textId="77777777" w:rsidR="00D224D9" w:rsidRDefault="00D224D9" w:rsidP="00D224D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EFCC89" wp14:editId="1F86623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1718AAE" wp14:editId="7BE1F45F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68E570" wp14:editId="2136C18C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CABD2C1" wp14:editId="76C1071C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3AA492" wp14:editId="72C8685A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583371" wp14:editId="0BBA3B83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89D2AE" wp14:editId="7C6418A0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711B3E8" wp14:editId="6D2F868C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499CB3" wp14:editId="4A0D51F9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0E9A37" wp14:editId="573F2B3D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C0B7D4B" w14:textId="77777777" w:rsidR="00D224D9" w:rsidRDefault="00D224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C8D351" w14:textId="77777777" w:rsidR="00D00B5D" w:rsidRDefault="00D00B5D" w:rsidP="004A2906">
      <w:pPr>
        <w:spacing w:before="0" w:after="0" w:line="240" w:lineRule="auto"/>
      </w:pPr>
      <w:r>
        <w:separator/>
      </w:r>
    </w:p>
  </w:footnote>
  <w:footnote w:type="continuationSeparator" w:id="0">
    <w:p w14:paraId="271C5727" w14:textId="77777777" w:rsidR="00D00B5D" w:rsidRDefault="00D00B5D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20"/>
  </w:num>
  <w:num w:numId="4">
    <w:abstractNumId w:val="21"/>
  </w:num>
  <w:num w:numId="5">
    <w:abstractNumId w:val="17"/>
  </w:num>
  <w:num w:numId="6">
    <w:abstractNumId w:val="3"/>
  </w:num>
  <w:num w:numId="7">
    <w:abstractNumId w:val="15"/>
  </w:num>
  <w:num w:numId="8">
    <w:abstractNumId w:val="0"/>
  </w:num>
  <w:num w:numId="9">
    <w:abstractNumId w:val="8"/>
  </w:num>
  <w:num w:numId="10">
    <w:abstractNumId w:val="23"/>
  </w:num>
  <w:num w:numId="11">
    <w:abstractNumId w:val="25"/>
  </w:num>
  <w:num w:numId="12">
    <w:abstractNumId w:val="18"/>
  </w:num>
  <w:num w:numId="13">
    <w:abstractNumId w:val="13"/>
  </w:num>
  <w:num w:numId="14">
    <w:abstractNumId w:val="19"/>
  </w:num>
  <w:num w:numId="15">
    <w:abstractNumId w:val="26"/>
  </w:num>
  <w:num w:numId="16">
    <w:abstractNumId w:val="22"/>
  </w:num>
  <w:num w:numId="17">
    <w:abstractNumId w:val="5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1"/>
    </w:lvlOverride>
  </w:num>
  <w:num w:numId="20">
    <w:abstractNumId w:val="12"/>
    <w:lvlOverride w:ilvl="0">
      <w:startOverride w:val="1"/>
    </w:lvlOverride>
  </w:num>
  <w:num w:numId="21">
    <w:abstractNumId w:val="1"/>
  </w:num>
  <w:num w:numId="22">
    <w:abstractNumId w:val="6"/>
  </w:num>
  <w:num w:numId="23">
    <w:abstractNumId w:val="24"/>
  </w:num>
  <w:num w:numId="24">
    <w:abstractNumId w:val="14"/>
  </w:num>
  <w:num w:numId="25">
    <w:abstractNumId w:val="7"/>
  </w:num>
  <w:num w:numId="26">
    <w:abstractNumId w:val="10"/>
  </w:num>
  <w:num w:numId="27">
    <w:abstractNumId w:val="9"/>
  </w:num>
  <w:num w:numId="28">
    <w:abstractNumId w:val="16"/>
  </w:num>
  <w:num w:numId="29">
    <w:abstractNumId w:val="2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513"/>
    <w:rsid w:val="00043252"/>
    <w:rsid w:val="000B0335"/>
    <w:rsid w:val="000F189A"/>
    <w:rsid w:val="00150F73"/>
    <w:rsid w:val="0015394F"/>
    <w:rsid w:val="00162197"/>
    <w:rsid w:val="00164602"/>
    <w:rsid w:val="001C163B"/>
    <w:rsid w:val="00215086"/>
    <w:rsid w:val="002C1243"/>
    <w:rsid w:val="002D04FF"/>
    <w:rsid w:val="002F7DA8"/>
    <w:rsid w:val="00380BC8"/>
    <w:rsid w:val="00384111"/>
    <w:rsid w:val="003D0171"/>
    <w:rsid w:val="003E2AAC"/>
    <w:rsid w:val="00417D48"/>
    <w:rsid w:val="00453B93"/>
    <w:rsid w:val="004766D5"/>
    <w:rsid w:val="00486BF0"/>
    <w:rsid w:val="004A20E3"/>
    <w:rsid w:val="004A2906"/>
    <w:rsid w:val="004E54D6"/>
    <w:rsid w:val="00514B10"/>
    <w:rsid w:val="005679BC"/>
    <w:rsid w:val="005A5685"/>
    <w:rsid w:val="006A2BFF"/>
    <w:rsid w:val="006A3611"/>
    <w:rsid w:val="006D04B7"/>
    <w:rsid w:val="006F0513"/>
    <w:rsid w:val="00722F9B"/>
    <w:rsid w:val="007D4DAC"/>
    <w:rsid w:val="007E5D3F"/>
    <w:rsid w:val="00800174"/>
    <w:rsid w:val="00810166"/>
    <w:rsid w:val="00816476"/>
    <w:rsid w:val="00825C36"/>
    <w:rsid w:val="0082770B"/>
    <w:rsid w:val="008A10AF"/>
    <w:rsid w:val="008C5927"/>
    <w:rsid w:val="009323A8"/>
    <w:rsid w:val="0096191B"/>
    <w:rsid w:val="009801CC"/>
    <w:rsid w:val="009E5649"/>
    <w:rsid w:val="009E71C7"/>
    <w:rsid w:val="00A1238F"/>
    <w:rsid w:val="00A823ED"/>
    <w:rsid w:val="00AE09F9"/>
    <w:rsid w:val="00B07A72"/>
    <w:rsid w:val="00B23F4C"/>
    <w:rsid w:val="00B46C57"/>
    <w:rsid w:val="00BD3761"/>
    <w:rsid w:val="00BD40DC"/>
    <w:rsid w:val="00BF328F"/>
    <w:rsid w:val="00C8318C"/>
    <w:rsid w:val="00CD1087"/>
    <w:rsid w:val="00D00B5D"/>
    <w:rsid w:val="00D1413D"/>
    <w:rsid w:val="00D224D9"/>
    <w:rsid w:val="00D3711D"/>
    <w:rsid w:val="00D377E4"/>
    <w:rsid w:val="00D532E1"/>
    <w:rsid w:val="00D85D9F"/>
    <w:rsid w:val="00D86429"/>
    <w:rsid w:val="00DD435F"/>
    <w:rsid w:val="00E17B9F"/>
    <w:rsid w:val="00E93ACE"/>
    <w:rsid w:val="00F84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F0A7DC"/>
  <w15:docId w15:val="{4A6D8D8E-C224-4B45-961C-8D367271E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16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1016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1016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016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016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016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16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016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1016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1016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016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8101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166"/>
  </w:style>
  <w:style w:type="paragraph" w:styleId="Footer">
    <w:name w:val="footer"/>
    <w:basedOn w:val="Normal"/>
    <w:link w:val="FooterChar"/>
    <w:uiPriority w:val="99"/>
    <w:unhideWhenUsed/>
    <w:rsid w:val="008101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166"/>
  </w:style>
  <w:style w:type="paragraph" w:styleId="BalloonText">
    <w:name w:val="Balloon Text"/>
    <w:basedOn w:val="Normal"/>
    <w:link w:val="BalloonTextChar"/>
    <w:uiPriority w:val="99"/>
    <w:semiHidden/>
    <w:unhideWhenUsed/>
    <w:rsid w:val="008101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16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1016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101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1016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81016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1016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81016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1016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8101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810166"/>
  </w:style>
  <w:style w:type="table" w:customStyle="1" w:styleId="TableGrid1">
    <w:name w:val="Table Grid1"/>
    <w:basedOn w:val="TableNormal"/>
    <w:next w:val="TableGrid"/>
    <w:uiPriority w:val="59"/>
    <w:rsid w:val="008101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81016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10166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8277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8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key/" TargetMode="External"/><Relationship Id="rId18" Type="http://schemas.openxmlformats.org/officeDocument/2006/relationships/hyperlink" Target="https://baas.kinvey.com/appdata/app_key/causes/cause_id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hyperlink" Target="https://console.kinvey.com/login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baas.kinvey.com/appdata/app_key/causes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baas.kinvey.com/appdata/app_key/causes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baas.kinvey.com/user/app_key/_logou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causes/cause_id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key/login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0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0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4.png"/><Relationship Id="rId2" Type="http://schemas.openxmlformats.org/officeDocument/2006/relationships/image" Target="media/image22.png"/><Relationship Id="rId16" Type="http://schemas.openxmlformats.org/officeDocument/2006/relationships/image" Target="media/image29.png"/><Relationship Id="rId29" Type="http://schemas.openxmlformats.org/officeDocument/2006/relationships/image" Target="media/image25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3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9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3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4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26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26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8.png"/><Relationship Id="rId22" Type="http://schemas.openxmlformats.org/officeDocument/2006/relationships/image" Target="media/image32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80.png"/><Relationship Id="rId43" Type="http://schemas.openxmlformats.org/officeDocument/2006/relationships/image" Target="media/image320.png"/><Relationship Id="rId8" Type="http://schemas.openxmlformats.org/officeDocument/2006/relationships/image" Target="media/image25.png"/><Relationship Id="rId3" Type="http://schemas.openxmlformats.org/officeDocument/2006/relationships/image" Target="media/image23.png"/><Relationship Id="rId12" Type="http://schemas.openxmlformats.org/officeDocument/2006/relationships/image" Target="media/image2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27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31.png"/><Relationship Id="rId41" Type="http://schemas.openxmlformats.org/officeDocument/2006/relationships/image" Target="media/image3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Desktop%20v1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513</TotalTime>
  <Pages>1</Pages>
  <Words>1712</Words>
  <Characters>9759</Characters>
  <Application>Microsoft Office Word</Application>
  <DocSecurity>0</DocSecurity>
  <Lines>81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Атанас Станчев</cp:lastModifiedBy>
  <cp:revision>6</cp:revision>
  <dcterms:created xsi:type="dcterms:W3CDTF">2019-08-09T12:23:00Z</dcterms:created>
  <dcterms:modified xsi:type="dcterms:W3CDTF">2020-08-02T16:25:00Z</dcterms:modified>
</cp:coreProperties>
</file>